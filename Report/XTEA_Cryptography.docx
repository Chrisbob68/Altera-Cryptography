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3B504" w14:textId="77777777" w:rsidR="0038198B" w:rsidRDefault="0038198B" w:rsidP="0038198B">
      <w:pPr>
        <w:pStyle w:val="Title"/>
        <w:framePr w:wrap="notBeside"/>
      </w:pPr>
      <w:r>
        <w:t>Implementation of the XTEA Algorithm Utilising a DE1-SoC FPGA</w:t>
      </w:r>
    </w:p>
    <w:p w14:paraId="5754521D" w14:textId="77777777" w:rsidR="0038198B" w:rsidRDefault="0038198B" w:rsidP="0038198B">
      <w:pPr>
        <w:pStyle w:val="Authors"/>
        <w:framePr w:wrap="notBeside" w:x="1614" w:y="1258"/>
      </w:pPr>
      <w:r>
        <w:t>Chris Holland</w:t>
      </w:r>
    </w:p>
    <w:p w14:paraId="47D2CEB8" w14:textId="652AC0BC" w:rsidR="0038198B" w:rsidRPr="00B57C37" w:rsidRDefault="0038198B" w:rsidP="0038198B">
      <w:pPr>
        <w:pStyle w:val="Abstract"/>
        <w:rPr>
          <w:sz w:val="20"/>
        </w:rPr>
      </w:pPr>
      <w:r w:rsidRPr="00B57C37">
        <w:rPr>
          <w:i/>
          <w:iCs/>
          <w:sz w:val="20"/>
        </w:rPr>
        <w:t>Abstract</w:t>
      </w:r>
      <w:r w:rsidRPr="00B57C37">
        <w:rPr>
          <w:sz w:val="20"/>
        </w:rPr>
        <w:t>—</w:t>
      </w:r>
      <w:r>
        <w:rPr>
          <w:sz w:val="20"/>
        </w:rPr>
        <w:t xml:space="preserve"> This report covers how the XTEA </w:t>
      </w:r>
      <w:r w:rsidR="006D20E4">
        <w:rPr>
          <w:sz w:val="20"/>
        </w:rPr>
        <w:t xml:space="preserve">cryptography </w:t>
      </w:r>
      <w:r>
        <w:rPr>
          <w:sz w:val="20"/>
        </w:rPr>
        <w:t xml:space="preserve">algorithm can be implemented utilising VHDL, </w:t>
      </w:r>
      <w:r w:rsidR="00B7123C">
        <w:rPr>
          <w:sz w:val="20"/>
        </w:rPr>
        <w:t>comparing its VHDL implementation to its C based counterpart. This report shall be conducting all FPGA work on the DE1-SoC board provided, monitoring each step of the design process, explaining why decisions were made and what impact they had on the final solution. The end goal is to get an FPGA implementation working in unison with the C based implementation, encoding in software and decoding in hardware.</w:t>
      </w:r>
    </w:p>
    <w:p w14:paraId="7D5149DF" w14:textId="77777777" w:rsidR="0038198B" w:rsidRPr="00B57C37" w:rsidRDefault="0038198B" w:rsidP="0038198B">
      <w:pPr>
        <w:rPr>
          <w:sz w:val="22"/>
        </w:rPr>
      </w:pPr>
    </w:p>
    <w:p w14:paraId="328BF8D5" w14:textId="28E4CE96" w:rsidR="0038198B" w:rsidRPr="000A07FD" w:rsidRDefault="0038198B" w:rsidP="0038198B">
      <w:pPr>
        <w:pStyle w:val="IndexTerms"/>
        <w:rPr>
          <w:sz w:val="20"/>
        </w:rPr>
      </w:pPr>
      <w:bookmarkStart w:id="0" w:name="PointTmp"/>
      <w:r w:rsidRPr="00B57C37">
        <w:rPr>
          <w:i/>
          <w:iCs/>
          <w:sz w:val="20"/>
        </w:rPr>
        <w:t>Index Terms</w:t>
      </w:r>
      <w:r w:rsidRPr="00B57C37">
        <w:rPr>
          <w:sz w:val="20"/>
        </w:rPr>
        <w:t xml:space="preserve">— </w:t>
      </w:r>
      <w:r w:rsidR="00B7123C">
        <w:rPr>
          <w:sz w:val="20"/>
        </w:rPr>
        <w:t>XTEA, FPGA, Cortex A9, VHDL, Quartus Prime, Encryption, Decryption, C, Cryptography, Performance, Area &amp; Power, Instantiation, HPS</w:t>
      </w:r>
    </w:p>
    <w:bookmarkEnd w:id="0"/>
    <w:p w14:paraId="7AC05E41" w14:textId="469E930B" w:rsidR="00463F0B" w:rsidRDefault="00463F0B" w:rsidP="00463F0B">
      <w:pPr>
        <w:pStyle w:val="Text"/>
        <w:ind w:firstLine="0"/>
        <w:rPr>
          <w:sz w:val="18"/>
          <w:szCs w:val="18"/>
        </w:rPr>
      </w:pPr>
    </w:p>
    <w:sdt>
      <w:sdtPr>
        <w:rPr>
          <w:rFonts w:ascii="Times New Roman" w:eastAsia="Times New Roman" w:hAnsi="Times New Roman" w:cs="Times New Roman"/>
          <w:color w:val="auto"/>
          <w:sz w:val="20"/>
          <w:szCs w:val="20"/>
        </w:rPr>
        <w:id w:val="754334523"/>
        <w:docPartObj>
          <w:docPartGallery w:val="Table of Contents"/>
          <w:docPartUnique/>
        </w:docPartObj>
      </w:sdtPr>
      <w:sdtEndPr>
        <w:rPr>
          <w:b/>
          <w:bCs/>
          <w:noProof/>
        </w:rPr>
      </w:sdtEndPr>
      <w:sdtContent>
        <w:p w14:paraId="006156E7" w14:textId="72251063" w:rsidR="0038198B" w:rsidRDefault="0038198B">
          <w:pPr>
            <w:pStyle w:val="TOCHeading"/>
          </w:pPr>
          <w:r>
            <w:t>Table of Contents</w:t>
          </w:r>
        </w:p>
        <w:p w14:paraId="737F938D" w14:textId="3012619C" w:rsidR="0038198B" w:rsidRDefault="0038198B">
          <w:pPr>
            <w:pStyle w:val="TOC1"/>
            <w:tabs>
              <w:tab w:val="left" w:pos="440"/>
              <w:tab w:val="right" w:leader="dot" w:pos="1035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72678339" w:history="1">
            <w:r w:rsidRPr="004471DE">
              <w:rPr>
                <w:rStyle w:val="Hyperlink"/>
                <w:noProof/>
              </w:rPr>
              <w:t>I.</w:t>
            </w:r>
            <w:r>
              <w:rPr>
                <w:rFonts w:asciiTheme="minorHAnsi" w:eastAsiaTheme="minorEastAsia" w:hAnsiTheme="minorHAnsi" w:cstheme="minorBidi"/>
                <w:noProof/>
                <w:sz w:val="22"/>
                <w:szCs w:val="22"/>
                <w:lang w:val="en-GB" w:eastAsia="en-GB"/>
              </w:rPr>
              <w:tab/>
            </w:r>
            <w:r w:rsidRPr="004471DE">
              <w:rPr>
                <w:rStyle w:val="Hyperlink"/>
                <w:noProof/>
              </w:rPr>
              <w:t>INTRODUCTION</w:t>
            </w:r>
            <w:r>
              <w:rPr>
                <w:noProof/>
                <w:webHidden/>
              </w:rPr>
              <w:tab/>
            </w:r>
            <w:r>
              <w:rPr>
                <w:noProof/>
                <w:webHidden/>
              </w:rPr>
              <w:fldChar w:fldCharType="begin"/>
            </w:r>
            <w:r>
              <w:rPr>
                <w:noProof/>
                <w:webHidden/>
              </w:rPr>
              <w:instrText xml:space="preserve"> PAGEREF _Toc72678339 \h </w:instrText>
            </w:r>
            <w:r>
              <w:rPr>
                <w:noProof/>
                <w:webHidden/>
              </w:rPr>
            </w:r>
            <w:r>
              <w:rPr>
                <w:noProof/>
                <w:webHidden/>
              </w:rPr>
              <w:fldChar w:fldCharType="separate"/>
            </w:r>
            <w:r>
              <w:rPr>
                <w:noProof/>
                <w:webHidden/>
              </w:rPr>
              <w:t>2</w:t>
            </w:r>
            <w:r>
              <w:rPr>
                <w:noProof/>
                <w:webHidden/>
              </w:rPr>
              <w:fldChar w:fldCharType="end"/>
            </w:r>
          </w:hyperlink>
        </w:p>
        <w:p w14:paraId="004C850F" w14:textId="4C57A203"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0"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Motivation – Commercial Relevance</w:t>
            </w:r>
            <w:r w:rsidR="0038198B">
              <w:rPr>
                <w:noProof/>
                <w:webHidden/>
              </w:rPr>
              <w:tab/>
            </w:r>
            <w:r w:rsidR="0038198B">
              <w:rPr>
                <w:noProof/>
                <w:webHidden/>
              </w:rPr>
              <w:fldChar w:fldCharType="begin"/>
            </w:r>
            <w:r w:rsidR="0038198B">
              <w:rPr>
                <w:noProof/>
                <w:webHidden/>
              </w:rPr>
              <w:instrText xml:space="preserve"> PAGEREF _Toc72678340 \h </w:instrText>
            </w:r>
            <w:r w:rsidR="0038198B">
              <w:rPr>
                <w:noProof/>
                <w:webHidden/>
              </w:rPr>
            </w:r>
            <w:r w:rsidR="0038198B">
              <w:rPr>
                <w:noProof/>
                <w:webHidden/>
              </w:rPr>
              <w:fldChar w:fldCharType="separate"/>
            </w:r>
            <w:r w:rsidR="0038198B">
              <w:rPr>
                <w:noProof/>
                <w:webHidden/>
              </w:rPr>
              <w:t>2</w:t>
            </w:r>
            <w:r w:rsidR="0038198B">
              <w:rPr>
                <w:noProof/>
                <w:webHidden/>
              </w:rPr>
              <w:fldChar w:fldCharType="end"/>
            </w:r>
          </w:hyperlink>
        </w:p>
        <w:p w14:paraId="1299353E" w14:textId="2BFDC84F"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1" w:history="1">
            <w:r w:rsidR="0038198B" w:rsidRPr="004471DE">
              <w:rPr>
                <w:rStyle w:val="Hyperlink"/>
                <w:noProof/>
              </w:rPr>
              <w:t>B.</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Goal of Report</w:t>
            </w:r>
            <w:r w:rsidR="0038198B">
              <w:rPr>
                <w:noProof/>
                <w:webHidden/>
              </w:rPr>
              <w:tab/>
            </w:r>
            <w:r w:rsidR="0038198B">
              <w:rPr>
                <w:noProof/>
                <w:webHidden/>
              </w:rPr>
              <w:fldChar w:fldCharType="begin"/>
            </w:r>
            <w:r w:rsidR="0038198B">
              <w:rPr>
                <w:noProof/>
                <w:webHidden/>
              </w:rPr>
              <w:instrText xml:space="preserve"> PAGEREF _Toc72678341 \h </w:instrText>
            </w:r>
            <w:r w:rsidR="0038198B">
              <w:rPr>
                <w:noProof/>
                <w:webHidden/>
              </w:rPr>
            </w:r>
            <w:r w:rsidR="0038198B">
              <w:rPr>
                <w:noProof/>
                <w:webHidden/>
              </w:rPr>
              <w:fldChar w:fldCharType="separate"/>
            </w:r>
            <w:r w:rsidR="0038198B">
              <w:rPr>
                <w:noProof/>
                <w:webHidden/>
              </w:rPr>
              <w:t>2</w:t>
            </w:r>
            <w:r w:rsidR="0038198B">
              <w:rPr>
                <w:noProof/>
                <w:webHidden/>
              </w:rPr>
              <w:fldChar w:fldCharType="end"/>
            </w:r>
          </w:hyperlink>
        </w:p>
        <w:p w14:paraId="1A9C461F" w14:textId="22B6652B" w:rsidR="0038198B" w:rsidRDefault="00367414">
          <w:pPr>
            <w:pStyle w:val="TOC1"/>
            <w:tabs>
              <w:tab w:val="left" w:pos="440"/>
              <w:tab w:val="right" w:leader="dot" w:pos="10358"/>
            </w:tabs>
            <w:rPr>
              <w:rFonts w:asciiTheme="minorHAnsi" w:eastAsiaTheme="minorEastAsia" w:hAnsiTheme="minorHAnsi" w:cstheme="minorBidi"/>
              <w:noProof/>
              <w:sz w:val="22"/>
              <w:szCs w:val="22"/>
              <w:lang w:val="en-GB" w:eastAsia="en-GB"/>
            </w:rPr>
          </w:pPr>
          <w:hyperlink w:anchor="_Toc72678342" w:history="1">
            <w:r w:rsidR="0038198B" w:rsidRPr="004471DE">
              <w:rPr>
                <w:rStyle w:val="Hyperlink"/>
                <w:noProof/>
              </w:rPr>
              <w:t>II.</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Discovery</w:t>
            </w:r>
            <w:r w:rsidR="0038198B">
              <w:rPr>
                <w:noProof/>
                <w:webHidden/>
              </w:rPr>
              <w:tab/>
            </w:r>
            <w:r w:rsidR="0038198B">
              <w:rPr>
                <w:noProof/>
                <w:webHidden/>
              </w:rPr>
              <w:fldChar w:fldCharType="begin"/>
            </w:r>
            <w:r w:rsidR="0038198B">
              <w:rPr>
                <w:noProof/>
                <w:webHidden/>
              </w:rPr>
              <w:instrText xml:space="preserve"> PAGEREF _Toc72678342 \h </w:instrText>
            </w:r>
            <w:r w:rsidR="0038198B">
              <w:rPr>
                <w:noProof/>
                <w:webHidden/>
              </w:rPr>
            </w:r>
            <w:r w:rsidR="0038198B">
              <w:rPr>
                <w:noProof/>
                <w:webHidden/>
              </w:rPr>
              <w:fldChar w:fldCharType="separate"/>
            </w:r>
            <w:r w:rsidR="0038198B">
              <w:rPr>
                <w:noProof/>
                <w:webHidden/>
              </w:rPr>
              <w:t>2</w:t>
            </w:r>
            <w:r w:rsidR="0038198B">
              <w:rPr>
                <w:noProof/>
                <w:webHidden/>
              </w:rPr>
              <w:fldChar w:fldCharType="end"/>
            </w:r>
          </w:hyperlink>
        </w:p>
        <w:p w14:paraId="783AD6C0" w14:textId="11B85579"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3"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XTEA Algorithm</w:t>
            </w:r>
            <w:r w:rsidR="0038198B">
              <w:rPr>
                <w:noProof/>
                <w:webHidden/>
              </w:rPr>
              <w:tab/>
            </w:r>
            <w:r w:rsidR="0038198B">
              <w:rPr>
                <w:noProof/>
                <w:webHidden/>
              </w:rPr>
              <w:fldChar w:fldCharType="begin"/>
            </w:r>
            <w:r w:rsidR="0038198B">
              <w:rPr>
                <w:noProof/>
                <w:webHidden/>
              </w:rPr>
              <w:instrText xml:space="preserve"> PAGEREF _Toc72678343 \h </w:instrText>
            </w:r>
            <w:r w:rsidR="0038198B">
              <w:rPr>
                <w:noProof/>
                <w:webHidden/>
              </w:rPr>
            </w:r>
            <w:r w:rsidR="0038198B">
              <w:rPr>
                <w:noProof/>
                <w:webHidden/>
              </w:rPr>
              <w:fldChar w:fldCharType="separate"/>
            </w:r>
            <w:r w:rsidR="0038198B">
              <w:rPr>
                <w:noProof/>
                <w:webHidden/>
              </w:rPr>
              <w:t>2</w:t>
            </w:r>
            <w:r w:rsidR="0038198B">
              <w:rPr>
                <w:noProof/>
                <w:webHidden/>
              </w:rPr>
              <w:fldChar w:fldCharType="end"/>
            </w:r>
          </w:hyperlink>
        </w:p>
        <w:p w14:paraId="044D7EB1" w14:textId="431C932C"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4" w:history="1">
            <w:r w:rsidR="0038198B" w:rsidRPr="004471DE">
              <w:rPr>
                <w:rStyle w:val="Hyperlink"/>
                <w:noProof/>
              </w:rPr>
              <w:t>B.</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HPS – FPGA Bridge</w:t>
            </w:r>
            <w:r w:rsidR="0038198B">
              <w:rPr>
                <w:noProof/>
                <w:webHidden/>
              </w:rPr>
              <w:tab/>
            </w:r>
            <w:r w:rsidR="0038198B">
              <w:rPr>
                <w:noProof/>
                <w:webHidden/>
              </w:rPr>
              <w:fldChar w:fldCharType="begin"/>
            </w:r>
            <w:r w:rsidR="0038198B">
              <w:rPr>
                <w:noProof/>
                <w:webHidden/>
              </w:rPr>
              <w:instrText xml:space="preserve"> PAGEREF _Toc72678344 \h </w:instrText>
            </w:r>
            <w:r w:rsidR="0038198B">
              <w:rPr>
                <w:noProof/>
                <w:webHidden/>
              </w:rPr>
            </w:r>
            <w:r w:rsidR="0038198B">
              <w:rPr>
                <w:noProof/>
                <w:webHidden/>
              </w:rPr>
              <w:fldChar w:fldCharType="separate"/>
            </w:r>
            <w:r w:rsidR="0038198B">
              <w:rPr>
                <w:noProof/>
                <w:webHidden/>
              </w:rPr>
              <w:t>4</w:t>
            </w:r>
            <w:r w:rsidR="0038198B">
              <w:rPr>
                <w:noProof/>
                <w:webHidden/>
              </w:rPr>
              <w:fldChar w:fldCharType="end"/>
            </w:r>
          </w:hyperlink>
        </w:p>
        <w:p w14:paraId="2C020A6B" w14:textId="29EEDAFB" w:rsidR="0038198B" w:rsidRDefault="00367414">
          <w:pPr>
            <w:pStyle w:val="TOC1"/>
            <w:tabs>
              <w:tab w:val="left" w:pos="660"/>
              <w:tab w:val="right" w:leader="dot" w:pos="10358"/>
            </w:tabs>
            <w:rPr>
              <w:rFonts w:asciiTheme="minorHAnsi" w:eastAsiaTheme="minorEastAsia" w:hAnsiTheme="minorHAnsi" w:cstheme="minorBidi"/>
              <w:noProof/>
              <w:sz w:val="22"/>
              <w:szCs w:val="22"/>
              <w:lang w:val="en-GB" w:eastAsia="en-GB"/>
            </w:rPr>
          </w:pPr>
          <w:hyperlink w:anchor="_Toc72678345" w:history="1">
            <w:r w:rsidR="0038198B" w:rsidRPr="004471DE">
              <w:rPr>
                <w:rStyle w:val="Hyperlink"/>
                <w:noProof/>
              </w:rPr>
              <w:t>III.</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C Implementation</w:t>
            </w:r>
            <w:r w:rsidR="0038198B">
              <w:rPr>
                <w:noProof/>
                <w:webHidden/>
              </w:rPr>
              <w:tab/>
            </w:r>
            <w:r w:rsidR="0038198B">
              <w:rPr>
                <w:noProof/>
                <w:webHidden/>
              </w:rPr>
              <w:fldChar w:fldCharType="begin"/>
            </w:r>
            <w:r w:rsidR="0038198B">
              <w:rPr>
                <w:noProof/>
                <w:webHidden/>
              </w:rPr>
              <w:instrText xml:space="preserve"> PAGEREF _Toc72678345 \h </w:instrText>
            </w:r>
            <w:r w:rsidR="0038198B">
              <w:rPr>
                <w:noProof/>
                <w:webHidden/>
              </w:rPr>
            </w:r>
            <w:r w:rsidR="0038198B">
              <w:rPr>
                <w:noProof/>
                <w:webHidden/>
              </w:rPr>
              <w:fldChar w:fldCharType="separate"/>
            </w:r>
            <w:r w:rsidR="0038198B">
              <w:rPr>
                <w:noProof/>
                <w:webHidden/>
              </w:rPr>
              <w:t>4</w:t>
            </w:r>
            <w:r w:rsidR="0038198B">
              <w:rPr>
                <w:noProof/>
                <w:webHidden/>
              </w:rPr>
              <w:fldChar w:fldCharType="end"/>
            </w:r>
          </w:hyperlink>
        </w:p>
        <w:p w14:paraId="65567499" w14:textId="3B24C513"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6"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Step by Step Breakdown of Algorithm</w:t>
            </w:r>
            <w:r w:rsidR="0038198B">
              <w:rPr>
                <w:noProof/>
                <w:webHidden/>
              </w:rPr>
              <w:tab/>
            </w:r>
            <w:r w:rsidR="0038198B">
              <w:rPr>
                <w:noProof/>
                <w:webHidden/>
              </w:rPr>
              <w:fldChar w:fldCharType="begin"/>
            </w:r>
            <w:r w:rsidR="0038198B">
              <w:rPr>
                <w:noProof/>
                <w:webHidden/>
              </w:rPr>
              <w:instrText xml:space="preserve"> PAGEREF _Toc72678346 \h </w:instrText>
            </w:r>
            <w:r w:rsidR="0038198B">
              <w:rPr>
                <w:noProof/>
                <w:webHidden/>
              </w:rPr>
            </w:r>
            <w:r w:rsidR="0038198B">
              <w:rPr>
                <w:noProof/>
                <w:webHidden/>
              </w:rPr>
              <w:fldChar w:fldCharType="separate"/>
            </w:r>
            <w:r w:rsidR="0038198B">
              <w:rPr>
                <w:noProof/>
                <w:webHidden/>
              </w:rPr>
              <w:t>4</w:t>
            </w:r>
            <w:r w:rsidR="0038198B">
              <w:rPr>
                <w:noProof/>
                <w:webHidden/>
              </w:rPr>
              <w:fldChar w:fldCharType="end"/>
            </w:r>
          </w:hyperlink>
        </w:p>
        <w:p w14:paraId="40C40798" w14:textId="6848CCC4"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7" w:history="1">
            <w:r w:rsidR="0038198B" w:rsidRPr="004471DE">
              <w:rPr>
                <w:rStyle w:val="Hyperlink"/>
                <w:noProof/>
              </w:rPr>
              <w:t>B.</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Main C Implementation</w:t>
            </w:r>
            <w:r w:rsidR="0038198B">
              <w:rPr>
                <w:noProof/>
                <w:webHidden/>
              </w:rPr>
              <w:tab/>
            </w:r>
            <w:r w:rsidR="0038198B">
              <w:rPr>
                <w:noProof/>
                <w:webHidden/>
              </w:rPr>
              <w:fldChar w:fldCharType="begin"/>
            </w:r>
            <w:r w:rsidR="0038198B">
              <w:rPr>
                <w:noProof/>
                <w:webHidden/>
              </w:rPr>
              <w:instrText xml:space="preserve"> PAGEREF _Toc72678347 \h </w:instrText>
            </w:r>
            <w:r w:rsidR="0038198B">
              <w:rPr>
                <w:noProof/>
                <w:webHidden/>
              </w:rPr>
            </w:r>
            <w:r w:rsidR="0038198B">
              <w:rPr>
                <w:noProof/>
                <w:webHidden/>
              </w:rPr>
              <w:fldChar w:fldCharType="separate"/>
            </w:r>
            <w:r w:rsidR="0038198B">
              <w:rPr>
                <w:noProof/>
                <w:webHidden/>
              </w:rPr>
              <w:t>4</w:t>
            </w:r>
            <w:r w:rsidR="0038198B">
              <w:rPr>
                <w:noProof/>
                <w:webHidden/>
              </w:rPr>
              <w:fldChar w:fldCharType="end"/>
            </w:r>
          </w:hyperlink>
        </w:p>
        <w:p w14:paraId="3B642F48" w14:textId="0BD8276B" w:rsidR="0038198B" w:rsidRDefault="00367414">
          <w:pPr>
            <w:pStyle w:val="TOC1"/>
            <w:tabs>
              <w:tab w:val="left" w:pos="660"/>
              <w:tab w:val="right" w:leader="dot" w:pos="10358"/>
            </w:tabs>
            <w:rPr>
              <w:rFonts w:asciiTheme="minorHAnsi" w:eastAsiaTheme="minorEastAsia" w:hAnsiTheme="minorHAnsi" w:cstheme="minorBidi"/>
              <w:noProof/>
              <w:sz w:val="22"/>
              <w:szCs w:val="22"/>
              <w:lang w:val="en-GB" w:eastAsia="en-GB"/>
            </w:rPr>
          </w:pPr>
          <w:hyperlink w:anchor="_Toc72678348" w:history="1">
            <w:r w:rsidR="0038198B" w:rsidRPr="004471DE">
              <w:rPr>
                <w:rStyle w:val="Hyperlink"/>
                <w:noProof/>
              </w:rPr>
              <w:t>IV.</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FPGA Implementation</w:t>
            </w:r>
            <w:r w:rsidR="0038198B">
              <w:rPr>
                <w:noProof/>
                <w:webHidden/>
              </w:rPr>
              <w:tab/>
            </w:r>
            <w:r w:rsidR="0038198B">
              <w:rPr>
                <w:noProof/>
                <w:webHidden/>
              </w:rPr>
              <w:fldChar w:fldCharType="begin"/>
            </w:r>
            <w:r w:rsidR="0038198B">
              <w:rPr>
                <w:noProof/>
                <w:webHidden/>
              </w:rPr>
              <w:instrText xml:space="preserve"> PAGEREF _Toc72678348 \h </w:instrText>
            </w:r>
            <w:r w:rsidR="0038198B">
              <w:rPr>
                <w:noProof/>
                <w:webHidden/>
              </w:rPr>
            </w:r>
            <w:r w:rsidR="0038198B">
              <w:rPr>
                <w:noProof/>
                <w:webHidden/>
              </w:rPr>
              <w:fldChar w:fldCharType="separate"/>
            </w:r>
            <w:r w:rsidR="0038198B">
              <w:rPr>
                <w:noProof/>
                <w:webHidden/>
              </w:rPr>
              <w:t>5</w:t>
            </w:r>
            <w:r w:rsidR="0038198B">
              <w:rPr>
                <w:noProof/>
                <w:webHidden/>
              </w:rPr>
              <w:fldChar w:fldCharType="end"/>
            </w:r>
          </w:hyperlink>
        </w:p>
        <w:p w14:paraId="0D76A790" w14:textId="0F0D37A1"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49"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Testbench</w:t>
            </w:r>
            <w:r w:rsidR="0038198B">
              <w:rPr>
                <w:noProof/>
                <w:webHidden/>
              </w:rPr>
              <w:tab/>
            </w:r>
            <w:r w:rsidR="0038198B">
              <w:rPr>
                <w:noProof/>
                <w:webHidden/>
              </w:rPr>
              <w:fldChar w:fldCharType="begin"/>
            </w:r>
            <w:r w:rsidR="0038198B">
              <w:rPr>
                <w:noProof/>
                <w:webHidden/>
              </w:rPr>
              <w:instrText xml:space="preserve"> PAGEREF _Toc72678349 \h </w:instrText>
            </w:r>
            <w:r w:rsidR="0038198B">
              <w:rPr>
                <w:noProof/>
                <w:webHidden/>
              </w:rPr>
            </w:r>
            <w:r w:rsidR="0038198B">
              <w:rPr>
                <w:noProof/>
                <w:webHidden/>
              </w:rPr>
              <w:fldChar w:fldCharType="separate"/>
            </w:r>
            <w:r w:rsidR="0038198B">
              <w:rPr>
                <w:noProof/>
                <w:webHidden/>
              </w:rPr>
              <w:t>5</w:t>
            </w:r>
            <w:r w:rsidR="0038198B">
              <w:rPr>
                <w:noProof/>
                <w:webHidden/>
              </w:rPr>
              <w:fldChar w:fldCharType="end"/>
            </w:r>
          </w:hyperlink>
        </w:p>
        <w:p w14:paraId="1C0700F4" w14:textId="6BC515C4"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0" w:history="1">
            <w:r w:rsidR="0038198B" w:rsidRPr="004471DE">
              <w:rPr>
                <w:rStyle w:val="Hyperlink"/>
                <w:noProof/>
              </w:rPr>
              <w:t>B.</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Structure</w:t>
            </w:r>
            <w:r w:rsidR="0038198B">
              <w:rPr>
                <w:noProof/>
                <w:webHidden/>
              </w:rPr>
              <w:tab/>
            </w:r>
            <w:r w:rsidR="0038198B">
              <w:rPr>
                <w:noProof/>
                <w:webHidden/>
              </w:rPr>
              <w:fldChar w:fldCharType="begin"/>
            </w:r>
            <w:r w:rsidR="0038198B">
              <w:rPr>
                <w:noProof/>
                <w:webHidden/>
              </w:rPr>
              <w:instrText xml:space="preserve"> PAGEREF _Toc72678350 \h </w:instrText>
            </w:r>
            <w:r w:rsidR="0038198B">
              <w:rPr>
                <w:noProof/>
                <w:webHidden/>
              </w:rPr>
            </w:r>
            <w:r w:rsidR="0038198B">
              <w:rPr>
                <w:noProof/>
                <w:webHidden/>
              </w:rPr>
              <w:fldChar w:fldCharType="separate"/>
            </w:r>
            <w:r w:rsidR="0038198B">
              <w:rPr>
                <w:noProof/>
                <w:webHidden/>
              </w:rPr>
              <w:t>5</w:t>
            </w:r>
            <w:r w:rsidR="0038198B">
              <w:rPr>
                <w:noProof/>
                <w:webHidden/>
              </w:rPr>
              <w:fldChar w:fldCharType="end"/>
            </w:r>
          </w:hyperlink>
        </w:p>
        <w:p w14:paraId="53BC489C" w14:textId="01088DB3"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1" w:history="1">
            <w:r w:rsidR="0038198B" w:rsidRPr="004471DE">
              <w:rPr>
                <w:rStyle w:val="Hyperlink"/>
                <w:noProof/>
              </w:rPr>
              <w:t>C.</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Encoding &amp; Decoding Feistel Step Modules</w:t>
            </w:r>
            <w:r w:rsidR="0038198B">
              <w:rPr>
                <w:noProof/>
                <w:webHidden/>
              </w:rPr>
              <w:tab/>
            </w:r>
            <w:r w:rsidR="0038198B">
              <w:rPr>
                <w:noProof/>
                <w:webHidden/>
              </w:rPr>
              <w:fldChar w:fldCharType="begin"/>
            </w:r>
            <w:r w:rsidR="0038198B">
              <w:rPr>
                <w:noProof/>
                <w:webHidden/>
              </w:rPr>
              <w:instrText xml:space="preserve"> PAGEREF _Toc72678351 \h </w:instrText>
            </w:r>
            <w:r w:rsidR="0038198B">
              <w:rPr>
                <w:noProof/>
                <w:webHidden/>
              </w:rPr>
            </w:r>
            <w:r w:rsidR="0038198B">
              <w:rPr>
                <w:noProof/>
                <w:webHidden/>
              </w:rPr>
              <w:fldChar w:fldCharType="separate"/>
            </w:r>
            <w:r w:rsidR="0038198B">
              <w:rPr>
                <w:noProof/>
                <w:webHidden/>
              </w:rPr>
              <w:t>6</w:t>
            </w:r>
            <w:r w:rsidR="0038198B">
              <w:rPr>
                <w:noProof/>
                <w:webHidden/>
              </w:rPr>
              <w:fldChar w:fldCharType="end"/>
            </w:r>
          </w:hyperlink>
        </w:p>
        <w:p w14:paraId="793A7CCF" w14:textId="373F71D5"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2" w:history="1">
            <w:r w:rsidR="0038198B" w:rsidRPr="004471DE">
              <w:rPr>
                <w:rStyle w:val="Hyperlink"/>
                <w:noProof/>
              </w:rPr>
              <w:t>D.</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Encoding &amp; Decoding Module</w:t>
            </w:r>
            <w:r w:rsidR="0038198B">
              <w:rPr>
                <w:noProof/>
                <w:webHidden/>
              </w:rPr>
              <w:tab/>
            </w:r>
            <w:r w:rsidR="0038198B">
              <w:rPr>
                <w:noProof/>
                <w:webHidden/>
              </w:rPr>
              <w:fldChar w:fldCharType="begin"/>
            </w:r>
            <w:r w:rsidR="0038198B">
              <w:rPr>
                <w:noProof/>
                <w:webHidden/>
              </w:rPr>
              <w:instrText xml:space="preserve"> PAGEREF _Toc72678352 \h </w:instrText>
            </w:r>
            <w:r w:rsidR="0038198B">
              <w:rPr>
                <w:noProof/>
                <w:webHidden/>
              </w:rPr>
            </w:r>
            <w:r w:rsidR="0038198B">
              <w:rPr>
                <w:noProof/>
                <w:webHidden/>
              </w:rPr>
              <w:fldChar w:fldCharType="separate"/>
            </w:r>
            <w:r w:rsidR="0038198B">
              <w:rPr>
                <w:noProof/>
                <w:webHidden/>
              </w:rPr>
              <w:t>7</w:t>
            </w:r>
            <w:r w:rsidR="0038198B">
              <w:rPr>
                <w:noProof/>
                <w:webHidden/>
              </w:rPr>
              <w:fldChar w:fldCharType="end"/>
            </w:r>
          </w:hyperlink>
        </w:p>
        <w:p w14:paraId="53D2FFDE" w14:textId="1FFF1E50"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3" w:history="1">
            <w:r w:rsidR="0038198B" w:rsidRPr="004471DE">
              <w:rPr>
                <w:rStyle w:val="Hyperlink"/>
                <w:noProof/>
              </w:rPr>
              <w:t>E.</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Top Level Module</w:t>
            </w:r>
            <w:r w:rsidR="0038198B">
              <w:rPr>
                <w:noProof/>
                <w:webHidden/>
              </w:rPr>
              <w:tab/>
            </w:r>
            <w:r w:rsidR="0038198B">
              <w:rPr>
                <w:noProof/>
                <w:webHidden/>
              </w:rPr>
              <w:fldChar w:fldCharType="begin"/>
            </w:r>
            <w:r w:rsidR="0038198B">
              <w:rPr>
                <w:noProof/>
                <w:webHidden/>
              </w:rPr>
              <w:instrText xml:space="preserve"> PAGEREF _Toc72678353 \h </w:instrText>
            </w:r>
            <w:r w:rsidR="0038198B">
              <w:rPr>
                <w:noProof/>
                <w:webHidden/>
              </w:rPr>
            </w:r>
            <w:r w:rsidR="0038198B">
              <w:rPr>
                <w:noProof/>
                <w:webHidden/>
              </w:rPr>
              <w:fldChar w:fldCharType="separate"/>
            </w:r>
            <w:r w:rsidR="0038198B">
              <w:rPr>
                <w:noProof/>
                <w:webHidden/>
              </w:rPr>
              <w:t>9</w:t>
            </w:r>
            <w:r w:rsidR="0038198B">
              <w:rPr>
                <w:noProof/>
                <w:webHidden/>
              </w:rPr>
              <w:fldChar w:fldCharType="end"/>
            </w:r>
          </w:hyperlink>
        </w:p>
        <w:p w14:paraId="60AECC6D" w14:textId="5583F672"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4" w:history="1">
            <w:r w:rsidR="0038198B" w:rsidRPr="004471DE">
              <w:rPr>
                <w:rStyle w:val="Hyperlink"/>
                <w:noProof/>
              </w:rPr>
              <w:t>F.</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Validation</w:t>
            </w:r>
            <w:r w:rsidR="0038198B">
              <w:rPr>
                <w:noProof/>
                <w:webHidden/>
              </w:rPr>
              <w:tab/>
            </w:r>
            <w:r w:rsidR="0038198B">
              <w:rPr>
                <w:noProof/>
                <w:webHidden/>
              </w:rPr>
              <w:fldChar w:fldCharType="begin"/>
            </w:r>
            <w:r w:rsidR="0038198B">
              <w:rPr>
                <w:noProof/>
                <w:webHidden/>
              </w:rPr>
              <w:instrText xml:space="preserve"> PAGEREF _Toc72678354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2CE55734" w14:textId="5C0122CD" w:rsidR="0038198B" w:rsidRDefault="00367414">
          <w:pPr>
            <w:pStyle w:val="TOC1"/>
            <w:tabs>
              <w:tab w:val="left" w:pos="440"/>
              <w:tab w:val="right" w:leader="dot" w:pos="10358"/>
            </w:tabs>
            <w:rPr>
              <w:rFonts w:asciiTheme="minorHAnsi" w:eastAsiaTheme="minorEastAsia" w:hAnsiTheme="minorHAnsi" w:cstheme="minorBidi"/>
              <w:noProof/>
              <w:sz w:val="22"/>
              <w:szCs w:val="22"/>
              <w:lang w:val="en-GB" w:eastAsia="en-GB"/>
            </w:rPr>
          </w:pPr>
          <w:hyperlink w:anchor="_Toc72678355" w:history="1">
            <w:r w:rsidR="0038198B" w:rsidRPr="004471DE">
              <w:rPr>
                <w:rStyle w:val="Hyperlink"/>
                <w:noProof/>
              </w:rPr>
              <w:t>V.</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Performance</w:t>
            </w:r>
            <w:r w:rsidR="0038198B">
              <w:rPr>
                <w:noProof/>
                <w:webHidden/>
              </w:rPr>
              <w:tab/>
            </w:r>
            <w:r w:rsidR="0038198B">
              <w:rPr>
                <w:noProof/>
                <w:webHidden/>
              </w:rPr>
              <w:fldChar w:fldCharType="begin"/>
            </w:r>
            <w:r w:rsidR="0038198B">
              <w:rPr>
                <w:noProof/>
                <w:webHidden/>
              </w:rPr>
              <w:instrText xml:space="preserve"> PAGEREF _Toc72678355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754F250D" w14:textId="3257717B"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6"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Power</w:t>
            </w:r>
            <w:r w:rsidR="0038198B">
              <w:rPr>
                <w:noProof/>
                <w:webHidden/>
              </w:rPr>
              <w:tab/>
            </w:r>
            <w:r w:rsidR="0038198B">
              <w:rPr>
                <w:noProof/>
                <w:webHidden/>
              </w:rPr>
              <w:fldChar w:fldCharType="begin"/>
            </w:r>
            <w:r w:rsidR="0038198B">
              <w:rPr>
                <w:noProof/>
                <w:webHidden/>
              </w:rPr>
              <w:instrText xml:space="preserve"> PAGEREF _Toc72678356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784D68A4" w14:textId="6FAFD647"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7" w:history="1">
            <w:r w:rsidR="0038198B" w:rsidRPr="004471DE">
              <w:rPr>
                <w:rStyle w:val="Hyperlink"/>
                <w:noProof/>
              </w:rPr>
              <w:t>B.</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Area</w:t>
            </w:r>
            <w:r w:rsidR="0038198B">
              <w:rPr>
                <w:noProof/>
                <w:webHidden/>
              </w:rPr>
              <w:tab/>
            </w:r>
            <w:r w:rsidR="0038198B">
              <w:rPr>
                <w:noProof/>
                <w:webHidden/>
              </w:rPr>
              <w:fldChar w:fldCharType="begin"/>
            </w:r>
            <w:r w:rsidR="0038198B">
              <w:rPr>
                <w:noProof/>
                <w:webHidden/>
              </w:rPr>
              <w:instrText xml:space="preserve"> PAGEREF _Toc72678357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4CB464C5" w14:textId="6982A2C6" w:rsidR="0038198B" w:rsidRDefault="00367414">
          <w:pPr>
            <w:pStyle w:val="TOC1"/>
            <w:tabs>
              <w:tab w:val="left" w:pos="660"/>
              <w:tab w:val="right" w:leader="dot" w:pos="10358"/>
            </w:tabs>
            <w:rPr>
              <w:rFonts w:asciiTheme="minorHAnsi" w:eastAsiaTheme="minorEastAsia" w:hAnsiTheme="minorHAnsi" w:cstheme="minorBidi"/>
              <w:noProof/>
              <w:sz w:val="22"/>
              <w:szCs w:val="22"/>
              <w:lang w:val="en-GB" w:eastAsia="en-GB"/>
            </w:rPr>
          </w:pPr>
          <w:hyperlink w:anchor="_Toc72678358" w:history="1">
            <w:r w:rsidR="0038198B" w:rsidRPr="004471DE">
              <w:rPr>
                <w:rStyle w:val="Hyperlink"/>
                <w:noProof/>
              </w:rPr>
              <w:t>VI.</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Conclusion</w:t>
            </w:r>
            <w:r w:rsidR="0038198B">
              <w:rPr>
                <w:noProof/>
                <w:webHidden/>
              </w:rPr>
              <w:tab/>
            </w:r>
            <w:r w:rsidR="0038198B">
              <w:rPr>
                <w:noProof/>
                <w:webHidden/>
              </w:rPr>
              <w:fldChar w:fldCharType="begin"/>
            </w:r>
            <w:r w:rsidR="0038198B">
              <w:rPr>
                <w:noProof/>
                <w:webHidden/>
              </w:rPr>
              <w:instrText xml:space="preserve"> PAGEREF _Toc72678358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3F8AC9E2" w14:textId="0A74589D" w:rsidR="0038198B" w:rsidRDefault="00367414">
          <w:pPr>
            <w:pStyle w:val="TOC2"/>
            <w:tabs>
              <w:tab w:val="left" w:pos="660"/>
              <w:tab w:val="right" w:leader="dot" w:pos="10358"/>
            </w:tabs>
            <w:rPr>
              <w:rFonts w:asciiTheme="minorHAnsi" w:eastAsiaTheme="minorEastAsia" w:hAnsiTheme="minorHAnsi" w:cstheme="minorBidi"/>
              <w:noProof/>
              <w:sz w:val="22"/>
              <w:szCs w:val="22"/>
              <w:lang w:val="en-GB" w:eastAsia="en-GB"/>
            </w:rPr>
          </w:pPr>
          <w:hyperlink w:anchor="_Toc72678359" w:history="1">
            <w:r w:rsidR="0038198B" w:rsidRPr="004471DE">
              <w:rPr>
                <w:rStyle w:val="Hyperlink"/>
                <w:noProof/>
              </w:rPr>
              <w:t>A.</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Limitations</w:t>
            </w:r>
            <w:r w:rsidR="0038198B">
              <w:rPr>
                <w:noProof/>
                <w:webHidden/>
              </w:rPr>
              <w:tab/>
            </w:r>
            <w:r w:rsidR="0038198B">
              <w:rPr>
                <w:noProof/>
                <w:webHidden/>
              </w:rPr>
              <w:fldChar w:fldCharType="begin"/>
            </w:r>
            <w:r w:rsidR="0038198B">
              <w:rPr>
                <w:noProof/>
                <w:webHidden/>
              </w:rPr>
              <w:instrText xml:space="preserve"> PAGEREF _Toc72678359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4A6FC7A8" w14:textId="2E3AB2F6" w:rsidR="0038198B" w:rsidRDefault="00367414">
          <w:pPr>
            <w:pStyle w:val="TOC1"/>
            <w:tabs>
              <w:tab w:val="left" w:pos="660"/>
              <w:tab w:val="right" w:leader="dot" w:pos="10358"/>
            </w:tabs>
            <w:rPr>
              <w:rFonts w:asciiTheme="minorHAnsi" w:eastAsiaTheme="minorEastAsia" w:hAnsiTheme="minorHAnsi" w:cstheme="minorBidi"/>
              <w:noProof/>
              <w:sz w:val="22"/>
              <w:szCs w:val="22"/>
              <w:lang w:val="en-GB" w:eastAsia="en-GB"/>
            </w:rPr>
          </w:pPr>
          <w:hyperlink w:anchor="_Toc72678360" w:history="1">
            <w:r w:rsidR="0038198B" w:rsidRPr="004471DE">
              <w:rPr>
                <w:rStyle w:val="Hyperlink"/>
                <w:noProof/>
              </w:rPr>
              <w:t>VII.</w:t>
            </w:r>
            <w:r w:rsidR="0038198B">
              <w:rPr>
                <w:rFonts w:asciiTheme="minorHAnsi" w:eastAsiaTheme="minorEastAsia" w:hAnsiTheme="minorHAnsi" w:cstheme="minorBidi"/>
                <w:noProof/>
                <w:sz w:val="22"/>
                <w:szCs w:val="22"/>
                <w:lang w:val="en-GB" w:eastAsia="en-GB"/>
              </w:rPr>
              <w:tab/>
            </w:r>
            <w:r w:rsidR="0038198B" w:rsidRPr="004471DE">
              <w:rPr>
                <w:rStyle w:val="Hyperlink"/>
                <w:noProof/>
              </w:rPr>
              <w:t>References</w:t>
            </w:r>
            <w:r w:rsidR="0038198B">
              <w:rPr>
                <w:noProof/>
                <w:webHidden/>
              </w:rPr>
              <w:tab/>
            </w:r>
            <w:r w:rsidR="0038198B">
              <w:rPr>
                <w:noProof/>
                <w:webHidden/>
              </w:rPr>
              <w:fldChar w:fldCharType="begin"/>
            </w:r>
            <w:r w:rsidR="0038198B">
              <w:rPr>
                <w:noProof/>
                <w:webHidden/>
              </w:rPr>
              <w:instrText xml:space="preserve"> PAGEREF _Toc72678360 \h </w:instrText>
            </w:r>
            <w:r w:rsidR="0038198B">
              <w:rPr>
                <w:noProof/>
                <w:webHidden/>
              </w:rPr>
            </w:r>
            <w:r w:rsidR="0038198B">
              <w:rPr>
                <w:noProof/>
                <w:webHidden/>
              </w:rPr>
              <w:fldChar w:fldCharType="separate"/>
            </w:r>
            <w:r w:rsidR="0038198B">
              <w:rPr>
                <w:noProof/>
                <w:webHidden/>
              </w:rPr>
              <w:t>10</w:t>
            </w:r>
            <w:r w:rsidR="0038198B">
              <w:rPr>
                <w:noProof/>
                <w:webHidden/>
              </w:rPr>
              <w:fldChar w:fldCharType="end"/>
            </w:r>
          </w:hyperlink>
        </w:p>
        <w:p w14:paraId="314F831B" w14:textId="1CF048DB" w:rsidR="0038198B" w:rsidRDefault="0038198B">
          <w:r>
            <w:rPr>
              <w:b/>
              <w:bCs/>
              <w:noProof/>
            </w:rPr>
            <w:fldChar w:fldCharType="end"/>
          </w:r>
        </w:p>
      </w:sdtContent>
    </w:sdt>
    <w:p w14:paraId="58F30203" w14:textId="77777777" w:rsidR="0038198B" w:rsidRDefault="0038198B">
      <w:pPr>
        <w:rPr>
          <w:b/>
          <w:bCs/>
          <w:i/>
          <w:iCs/>
          <w:szCs w:val="18"/>
        </w:rPr>
      </w:pPr>
      <w:r>
        <w:rPr>
          <w:i/>
          <w:iCs/>
        </w:rPr>
        <w:br w:type="page"/>
      </w:r>
    </w:p>
    <w:p w14:paraId="6E3A1BA7" w14:textId="77777777" w:rsidR="0038198B" w:rsidRDefault="0038198B" w:rsidP="00463F0B">
      <w:pPr>
        <w:pStyle w:val="Abstract"/>
        <w:rPr>
          <w:i/>
          <w:iCs/>
          <w:sz w:val="20"/>
        </w:rPr>
        <w:sectPr w:rsidR="0038198B" w:rsidSect="0038198B">
          <w:headerReference w:type="default" r:id="rId8"/>
          <w:type w:val="continuous"/>
          <w:pgSz w:w="12240" w:h="15840" w:code="1"/>
          <w:pgMar w:top="1008" w:right="936" w:bottom="1008" w:left="936" w:header="432" w:footer="432" w:gutter="0"/>
          <w:cols w:space="288"/>
        </w:sectPr>
      </w:pPr>
    </w:p>
    <w:p w14:paraId="6E74057C" w14:textId="3212E959" w:rsidR="00210B87" w:rsidRPr="00DD3A7A" w:rsidRDefault="00463F0B" w:rsidP="000A07FD">
      <w:pPr>
        <w:pStyle w:val="Heading1"/>
        <w:rPr>
          <w:sz w:val="22"/>
        </w:rPr>
      </w:pPr>
      <w:bookmarkStart w:id="1" w:name="_Toc72678283"/>
      <w:bookmarkStart w:id="2" w:name="_Toc72678339"/>
      <w:r w:rsidRPr="00DD3A7A">
        <w:rPr>
          <w:sz w:val="22"/>
          <w:szCs w:val="24"/>
        </w:rPr>
        <w:lastRenderedPageBreak/>
        <w:t>I</w:t>
      </w:r>
      <w:r w:rsidRPr="00DD3A7A">
        <w:rPr>
          <w:sz w:val="22"/>
        </w:rPr>
        <w:t>NTRODUCTION</w:t>
      </w:r>
      <w:bookmarkEnd w:id="1"/>
      <w:bookmarkEnd w:id="2"/>
    </w:p>
    <w:p w14:paraId="1A8ED8EC" w14:textId="0E05D447" w:rsidR="004354C6" w:rsidRDefault="004354C6" w:rsidP="009B3D05">
      <w:pPr>
        <w:ind w:firstLine="202"/>
      </w:pPr>
      <w:r>
        <w:t>The task provided to our cohort was titled ‘Embedded Cryptography’</w:t>
      </w:r>
      <w:r w:rsidR="006D20E4">
        <w:t>.</w:t>
      </w:r>
      <w:r>
        <w:t xml:space="preserve"> </w:t>
      </w:r>
      <w:r w:rsidR="006D20E4">
        <w:t>T</w:t>
      </w:r>
      <w:r>
        <w:t>his can be broken down into the process of taking a set of characters and a key, using bitwise operations on that character and key, and receiving a seemingly random stream of characters that no human could understand known as cyphertext. Only when this process is performed in reverse, reconstructing the message can the user understand what was originally sent.</w:t>
      </w:r>
    </w:p>
    <w:p w14:paraId="054AA5F3" w14:textId="16349C3A" w:rsidR="004354C6" w:rsidRDefault="004354C6" w:rsidP="009B3D05">
      <w:pPr>
        <w:ind w:firstLine="202"/>
      </w:pPr>
      <w:r>
        <w:t>The task was further described as an FPGA implementation of the XTEA</w:t>
      </w:r>
      <w:r w:rsidR="00C129D3">
        <w:t xml:space="preserve"> (eXtended TEA)</w:t>
      </w:r>
      <w:r>
        <w:t xml:space="preserve"> algorithm [1] utilising a DE1-S</w:t>
      </w:r>
      <w:r w:rsidR="009B3D05">
        <w:t>o</w:t>
      </w:r>
      <w:r>
        <w:t>C by Altera</w:t>
      </w:r>
      <w:r w:rsidR="001D3F70">
        <w:t xml:space="preserve"> [2]</w:t>
      </w:r>
      <w:r>
        <w:t xml:space="preserve">. The end goal is to </w:t>
      </w:r>
      <w:r w:rsidR="009B3D05">
        <w:t>run a C application on the HPS (High</w:t>
      </w:r>
      <w:r w:rsidR="006F2796">
        <w:t>-</w:t>
      </w:r>
      <w:r w:rsidR="009B3D05">
        <w:t>Performance Substrate) that retrieves a message from the user, then utilising the XTEA algorithm creates cyphertext using a provided key. This cyphertext is then passed to the FPGA internally, where it is then decoded</w:t>
      </w:r>
      <w:r w:rsidR="00DD3A7A">
        <w:t xml:space="preserve"> in VHDL (</w:t>
      </w:r>
      <w:r w:rsidR="00DD3A7A" w:rsidRPr="00DD3A7A">
        <w:t>VHSIC</w:t>
      </w:r>
      <w:r w:rsidR="00DD3A7A">
        <w:t xml:space="preserve"> (</w:t>
      </w:r>
      <w:r w:rsidR="00DD3A7A" w:rsidRPr="00DD3A7A">
        <w:t>Very High-Speed Integrated Circuits)</w:t>
      </w:r>
      <w:r w:rsidR="00DD3A7A">
        <w:t xml:space="preserve"> Hardware Description Language)</w:t>
      </w:r>
      <w:r w:rsidR="009B3D05">
        <w:t xml:space="preserve"> utilising the same key, then outputted back to the HPS.</w:t>
      </w:r>
    </w:p>
    <w:p w14:paraId="5BF95E98" w14:textId="47E66BCB" w:rsidR="009B3D05" w:rsidRDefault="009B3D05" w:rsidP="009B3D05">
      <w:pPr>
        <w:ind w:firstLine="202"/>
      </w:pPr>
      <w:r>
        <w:t>In the current hardware case, the DE1-SoC’s HPS is a cortex A9, the two methods of running applications on the A9 is either bare metal or via an operating system. For this scenario</w:t>
      </w:r>
      <w:r w:rsidR="006F2796">
        <w:t>,</w:t>
      </w:r>
      <w:r>
        <w:t xml:space="preserve"> it was recommended by our lecturer to use an operating system, specifically Linux.</w:t>
      </w:r>
    </w:p>
    <w:p w14:paraId="24DD2A09" w14:textId="77777777" w:rsidR="00167528" w:rsidRDefault="00167528" w:rsidP="009B3D05">
      <w:pPr>
        <w:ind w:firstLine="202"/>
      </w:pPr>
      <w:r>
        <w:t>Breaking down the task into sections, it can be split into:</w:t>
      </w:r>
    </w:p>
    <w:p w14:paraId="7A37609F" w14:textId="063CD18B" w:rsidR="00167528" w:rsidRDefault="00167528" w:rsidP="00167528">
      <w:pPr>
        <w:pStyle w:val="ListParagraph"/>
        <w:numPr>
          <w:ilvl w:val="0"/>
          <w:numId w:val="19"/>
        </w:numPr>
      </w:pPr>
      <w:r>
        <w:t>Research of the XTEA algorithm &amp; provided hardware.</w:t>
      </w:r>
    </w:p>
    <w:p w14:paraId="0A4202B2" w14:textId="3AEAD3E9" w:rsidR="00167528" w:rsidRDefault="00167528" w:rsidP="00167528">
      <w:pPr>
        <w:pStyle w:val="ListParagraph"/>
        <w:numPr>
          <w:ilvl w:val="0"/>
          <w:numId w:val="19"/>
        </w:numPr>
      </w:pPr>
      <w:r>
        <w:t>The algorithm’s C implementation.</w:t>
      </w:r>
    </w:p>
    <w:p w14:paraId="64632CDA" w14:textId="5DD05A8C" w:rsidR="00167528" w:rsidRDefault="00167528" w:rsidP="00167528">
      <w:pPr>
        <w:pStyle w:val="ListParagraph"/>
        <w:numPr>
          <w:ilvl w:val="0"/>
          <w:numId w:val="19"/>
        </w:numPr>
      </w:pPr>
      <w:r>
        <w:t>The algorithm’s FPGA implementation.</w:t>
      </w:r>
    </w:p>
    <w:p w14:paraId="5B4A5834" w14:textId="1D2EA2F3" w:rsidR="00167528" w:rsidRDefault="00167528" w:rsidP="00167528">
      <w:pPr>
        <w:pStyle w:val="ListParagraph"/>
        <w:numPr>
          <w:ilvl w:val="0"/>
          <w:numId w:val="19"/>
        </w:numPr>
      </w:pPr>
      <w:r>
        <w:t>How the FPGA implementation performs.</w:t>
      </w:r>
    </w:p>
    <w:p w14:paraId="27C80423" w14:textId="212E01F2" w:rsidR="00167528" w:rsidRDefault="00167528" w:rsidP="00167528">
      <w:pPr>
        <w:pStyle w:val="ListParagraph"/>
        <w:numPr>
          <w:ilvl w:val="0"/>
          <w:numId w:val="19"/>
        </w:numPr>
      </w:pPr>
      <w:r>
        <w:t>Communication between the FPGA and the HPS.</w:t>
      </w:r>
    </w:p>
    <w:p w14:paraId="1DA083D0" w14:textId="2E752DAB" w:rsidR="00167528" w:rsidRDefault="00167528" w:rsidP="00167528"/>
    <w:p w14:paraId="6065CCD0" w14:textId="0B786B02" w:rsidR="00167528" w:rsidRDefault="00167528" w:rsidP="00DD3A7A">
      <w:pPr>
        <w:ind w:firstLine="202"/>
      </w:pPr>
      <w:r>
        <w:t>These sections will be the structure for this report, sharing the discoveries made along the way</w:t>
      </w:r>
      <w:r w:rsidR="00AF7B66">
        <w:t>, explaining how</w:t>
      </w:r>
      <w:r>
        <w:t xml:space="preserve"> th</w:t>
      </w:r>
      <w:r w:rsidR="00AF7B66">
        <w:t>ose discoveries</w:t>
      </w:r>
      <w:r>
        <w:t xml:space="preserve"> shaped the eventual solution</w:t>
      </w:r>
      <w:r w:rsidR="00AF7B66">
        <w:t xml:space="preserve">. </w:t>
      </w:r>
    </w:p>
    <w:p w14:paraId="62E8C396" w14:textId="50517AA3" w:rsidR="004354C6" w:rsidRPr="004354C6" w:rsidRDefault="00DD3A7A" w:rsidP="003F7FE0">
      <w:pPr>
        <w:ind w:firstLine="202"/>
      </w:pPr>
      <w:r>
        <w:t>Given that an Altera board has been provided, it has been recommended that Quartus Prime be used for VHDL implementation, whilst utilising ModelSim to collect and check the resulting waveform produced by the FPGA</w:t>
      </w:r>
      <w:r w:rsidR="001D3F70">
        <w:t xml:space="preserve"> [3][4]</w:t>
      </w:r>
      <w:r>
        <w:t>. For the C implementation, VSCode (Visual Studio Code) will be used</w:t>
      </w:r>
      <w:r w:rsidR="001D3F70">
        <w:t xml:space="preserve"> [5]</w:t>
      </w:r>
      <w:r>
        <w:t>.</w:t>
      </w:r>
    </w:p>
    <w:p w14:paraId="3804FF02" w14:textId="7E57C72B" w:rsidR="00463F0B" w:rsidRPr="000F5C93" w:rsidRDefault="00210B87" w:rsidP="00E3795F">
      <w:pPr>
        <w:pStyle w:val="Heading2"/>
        <w:rPr>
          <w:sz w:val="22"/>
        </w:rPr>
      </w:pPr>
      <w:r>
        <w:rPr>
          <w:szCs w:val="18"/>
        </w:rPr>
        <w:tab/>
      </w:r>
      <w:bookmarkStart w:id="3" w:name="_Toc72678284"/>
      <w:bookmarkStart w:id="4" w:name="_Toc72678340"/>
      <w:r w:rsidR="00463F0B" w:rsidRPr="000F5C93">
        <w:rPr>
          <w:sz w:val="22"/>
        </w:rPr>
        <w:t>Motivation</w:t>
      </w:r>
      <w:r w:rsidR="00463F0B">
        <w:rPr>
          <w:sz w:val="22"/>
        </w:rPr>
        <w:t xml:space="preserve"> – Commercial Relevance</w:t>
      </w:r>
      <w:bookmarkEnd w:id="3"/>
      <w:bookmarkEnd w:id="4"/>
    </w:p>
    <w:p w14:paraId="1479DF62" w14:textId="6B758C1E" w:rsidR="00ED6567" w:rsidRPr="004354C6" w:rsidRDefault="004354C6" w:rsidP="00ED6567">
      <w:pPr>
        <w:pStyle w:val="Text"/>
      </w:pPr>
      <w:r w:rsidRPr="004354C6">
        <w:t>FPGAs</w:t>
      </w:r>
      <w:r w:rsidR="00ED6567" w:rsidRPr="004354C6">
        <w:t xml:space="preserve"> are an emerging technology in industry, </w:t>
      </w:r>
      <w:r w:rsidRPr="004354C6">
        <w:t>as</w:t>
      </w:r>
      <w:r w:rsidR="00ED6567" w:rsidRPr="004354C6">
        <w:t xml:space="preserve"> computational tasks get more and more complex it becomes valuable to companies to have access to hardware that is capable of computing tasks as fast as possible. Conventional CPU</w:t>
      </w:r>
      <w:r w:rsidR="00AF7B66">
        <w:t xml:space="preserve"> &amp; GPU</w:t>
      </w:r>
      <w:r w:rsidR="00ED6567" w:rsidRPr="004354C6">
        <w:t xml:space="preserve"> architecture is good at generic tasks, being able to perform a never-ending wide range of functions, whilst for tasks such as encryption and decryption other computational architectures and styles are available.</w:t>
      </w:r>
    </w:p>
    <w:p w14:paraId="1490A337" w14:textId="4B292095" w:rsidR="00ED6567" w:rsidRPr="004354C6" w:rsidRDefault="00ED6567" w:rsidP="00ED6567">
      <w:pPr>
        <w:pStyle w:val="Text"/>
      </w:pPr>
      <w:r w:rsidRPr="004354C6">
        <w:t xml:space="preserve"> One such architecture is ASICs (Application Specific Integrated Circuits). These ASICs are designed purely to perform a single task, such as encryption</w:t>
      </w:r>
      <w:r w:rsidR="006F2796">
        <w:t>/</w:t>
      </w:r>
      <w:r w:rsidRPr="004354C6">
        <w:t xml:space="preserve">decryption. There </w:t>
      </w:r>
      <w:r w:rsidR="006F2796">
        <w:t>is</w:t>
      </w:r>
      <w:r w:rsidRPr="004354C6">
        <w:t xml:space="preserve"> a wide range of tasks where ASICs are better suited when compared to standardised CPU</w:t>
      </w:r>
      <w:r w:rsidR="00AF7B66">
        <w:t xml:space="preserve"> &amp; GPU</w:t>
      </w:r>
      <w:r w:rsidRPr="004354C6">
        <w:t xml:space="preserve"> based computing, some examples of these are computing cryptographic hash functions </w:t>
      </w:r>
      <w:r w:rsidRPr="004354C6">
        <w:t xml:space="preserve">such as SHA256, </w:t>
      </w:r>
      <w:r w:rsidR="006F2796">
        <w:t>which</w:t>
      </w:r>
      <w:r w:rsidRPr="004354C6">
        <w:t xml:space="preserve"> is the algorithm used to mine bitcoin. As mentioned in [</w:t>
      </w:r>
      <w:r w:rsidR="001D3F70">
        <w:t>6</w:t>
      </w:r>
      <w:r w:rsidRPr="004354C6">
        <w:t xml:space="preserve">] </w:t>
      </w:r>
      <w:r w:rsidR="004354C6" w:rsidRPr="004354C6">
        <w:t>“The hash rate of most GPU units is below 1GH/s, and as of 2014, some single ASIC units are able to reach speeds of over 1,000GH/s while consuming far less power than used by a GPU”</w:t>
      </w:r>
      <w:r w:rsidR="004354C6">
        <w:t>. These application</w:t>
      </w:r>
      <w:r w:rsidR="006F2796">
        <w:t>-</w:t>
      </w:r>
      <w:r w:rsidR="004354C6">
        <w:t xml:space="preserve">specific chips are non-reprogrammable instances of an FPGA, giving </w:t>
      </w:r>
      <w:r w:rsidR="00AF7B66">
        <w:t xml:space="preserve">FPGAs </w:t>
      </w:r>
      <w:r w:rsidR="004354C6">
        <w:t>all the bonuses of an ASIC, with added field programmability, allowing the user to redesign their FPGA, reducing costs of developing a circuit relative to an ASIC.</w:t>
      </w:r>
    </w:p>
    <w:p w14:paraId="2CB0E7D0" w14:textId="77777777" w:rsidR="004354C6" w:rsidRDefault="004354C6" w:rsidP="00ED6567">
      <w:pPr>
        <w:pStyle w:val="Text"/>
        <w:rPr>
          <w:sz w:val="22"/>
        </w:rPr>
      </w:pPr>
    </w:p>
    <w:p w14:paraId="73EC9983" w14:textId="504CF048" w:rsidR="00F90236" w:rsidRPr="004354C6" w:rsidRDefault="00F90236" w:rsidP="00ED6567">
      <w:pPr>
        <w:pStyle w:val="Text"/>
      </w:pPr>
      <w:r w:rsidRPr="004354C6">
        <w:t>Cryptography is well known to be one of the fastest</w:t>
      </w:r>
      <w:r w:rsidR="006F2796">
        <w:t>-</w:t>
      </w:r>
      <w:r w:rsidRPr="004354C6">
        <w:t>growing industries in modern electronics, in a recent survey, monitoring the likelihood of a business adopting emerging technology, cybersecurity and encryption w</w:t>
      </w:r>
      <w:r w:rsidR="006F2796">
        <w:t>as</w:t>
      </w:r>
      <w:r w:rsidRPr="004354C6">
        <w:t xml:space="preserve"> ranked a</w:t>
      </w:r>
      <w:r w:rsidR="00ED6567" w:rsidRPr="004354C6">
        <w:t>t</w:t>
      </w:r>
      <w:r w:rsidRPr="004354C6">
        <w:t xml:space="preserve"> 83%</w:t>
      </w:r>
      <w:r w:rsidR="00ED6567" w:rsidRPr="004354C6">
        <w:t>, meaning 83% of companies surveyed planned to adopt encryption and cybersecurity by the year 2025, beating Artificial intelligence and automation within industry [</w:t>
      </w:r>
      <w:r w:rsidR="001D3F70">
        <w:t>7</w:t>
      </w:r>
      <w:r w:rsidR="00ED6567" w:rsidRPr="004354C6">
        <w:t>].</w:t>
      </w:r>
    </w:p>
    <w:p w14:paraId="38FE4945" w14:textId="77777777" w:rsidR="00463F0B" w:rsidRPr="000F5C93" w:rsidRDefault="00463F0B" w:rsidP="00463F0B">
      <w:pPr>
        <w:pStyle w:val="Heading2"/>
        <w:rPr>
          <w:sz w:val="22"/>
        </w:rPr>
      </w:pPr>
      <w:bookmarkStart w:id="5" w:name="_Toc72678285"/>
      <w:bookmarkStart w:id="6" w:name="_Toc72678341"/>
      <w:r w:rsidRPr="000F5C93">
        <w:rPr>
          <w:sz w:val="22"/>
        </w:rPr>
        <w:t>Goal</w:t>
      </w:r>
      <w:r>
        <w:rPr>
          <w:sz w:val="22"/>
        </w:rPr>
        <w:t xml:space="preserve"> of Report</w:t>
      </w:r>
      <w:bookmarkEnd w:id="5"/>
      <w:bookmarkEnd w:id="6"/>
      <w:r w:rsidRPr="000F5C93">
        <w:rPr>
          <w:sz w:val="22"/>
        </w:rPr>
        <w:t xml:space="preserve"> </w:t>
      </w:r>
    </w:p>
    <w:p w14:paraId="36F71E1C" w14:textId="3E6B5D2A" w:rsidR="009A78CC" w:rsidRDefault="00AF7B66" w:rsidP="00DD3A7A">
      <w:pPr>
        <w:pStyle w:val="Text"/>
      </w:pPr>
      <w:r>
        <w:t>The goal of this report is to share the process of designing and implementing the XTEA algorithm on both traditional CPU architecture and FPGA architecture, finding points in the algorithm that can be simplified or made more efficient using FPGA based design.</w:t>
      </w:r>
    </w:p>
    <w:p w14:paraId="480841A7" w14:textId="7A17D649" w:rsidR="00463F0B" w:rsidRDefault="00291E11" w:rsidP="00463F0B">
      <w:pPr>
        <w:pStyle w:val="Heading1"/>
      </w:pPr>
      <w:bookmarkStart w:id="7" w:name="_Toc72678286"/>
      <w:bookmarkStart w:id="8" w:name="_Toc72678342"/>
      <w:r>
        <w:t>Discovery</w:t>
      </w:r>
      <w:bookmarkEnd w:id="7"/>
      <w:bookmarkEnd w:id="8"/>
    </w:p>
    <w:p w14:paraId="7F8497DD" w14:textId="58A47B6F" w:rsidR="00DD3A7A" w:rsidRPr="00DD3A7A" w:rsidRDefault="00DD3A7A" w:rsidP="00C129D3">
      <w:pPr>
        <w:ind w:firstLine="202"/>
      </w:pPr>
      <w:r>
        <w:t>Before any design could be created, it was imperative to perform some research on the algorithm and the hardware provided. This would allow a design to be created</w:t>
      </w:r>
      <w:r w:rsidR="00C129D3">
        <w:t xml:space="preserve"> considering all steps of the process, allowing simple transitions between different phases of the project.</w:t>
      </w:r>
    </w:p>
    <w:p w14:paraId="4092486B" w14:textId="39202AF0" w:rsidR="00291E11" w:rsidRDefault="00291E11" w:rsidP="00291E11">
      <w:pPr>
        <w:pStyle w:val="Heading2"/>
        <w:rPr>
          <w:sz w:val="22"/>
        </w:rPr>
      </w:pPr>
      <w:bookmarkStart w:id="9" w:name="_Toc72678287"/>
      <w:bookmarkStart w:id="10" w:name="_Toc72678343"/>
      <w:r>
        <w:rPr>
          <w:sz w:val="22"/>
        </w:rPr>
        <w:t>XTEA Algorithm</w:t>
      </w:r>
      <w:bookmarkEnd w:id="9"/>
      <w:bookmarkEnd w:id="10"/>
    </w:p>
    <w:p w14:paraId="221C1C52" w14:textId="7900618E" w:rsidR="00C129D3" w:rsidRDefault="00C129D3" w:rsidP="00C129D3">
      <w:pPr>
        <w:ind w:firstLine="202"/>
      </w:pPr>
      <w:r>
        <w:t>Initially</w:t>
      </w:r>
      <w:r w:rsidR="006F2796">
        <w:t>,</w:t>
      </w:r>
      <w:r>
        <w:t xml:space="preserve"> the algorithm was studied to understand how the algorithm broke down text and what components of the inputs provided were used to generate the output provided. The full</w:t>
      </w:r>
      <w:r w:rsidR="006D20E4">
        <w:t xml:space="preserve"> 64-bit implementation of the XTEA</w:t>
      </w:r>
      <w:r>
        <w:t xml:space="preserve"> algorithm </w:t>
      </w:r>
      <w:r w:rsidR="006D20E4">
        <w:t xml:space="preserve">in C </w:t>
      </w:r>
      <w:r>
        <w:t>can be seen below:</w:t>
      </w:r>
    </w:p>
    <w:p w14:paraId="4C1FB43A" w14:textId="4CDF4C70" w:rsidR="00C129D3" w:rsidRDefault="00C129D3" w:rsidP="00C129D3">
      <w:pPr>
        <w:keepNext/>
      </w:pPr>
      <w:r w:rsidRPr="00C129D3">
        <w:rPr>
          <w:noProof/>
        </w:rPr>
        <w:drawing>
          <wp:inline distT="0" distB="0" distL="0" distR="0" wp14:anchorId="29B2D200" wp14:editId="45B8AEB5">
            <wp:extent cx="3200400" cy="232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328545"/>
                    </a:xfrm>
                    <a:prstGeom prst="rect">
                      <a:avLst/>
                    </a:prstGeom>
                  </pic:spPr>
                </pic:pic>
              </a:graphicData>
            </a:graphic>
          </wp:inline>
        </w:drawing>
      </w:r>
    </w:p>
    <w:p w14:paraId="59E9D08B" w14:textId="2D590CFE" w:rsidR="00C129D3" w:rsidRDefault="00C129D3" w:rsidP="00C129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w:t>
      </w:r>
      <w:r w:rsidR="00367414">
        <w:rPr>
          <w:noProof/>
        </w:rPr>
        <w:fldChar w:fldCharType="end"/>
      </w:r>
      <w:r>
        <w:t xml:space="preserve"> - 64 Bit C XTEA Algorithm implementation [</w:t>
      </w:r>
      <w:r w:rsidR="001D3F70">
        <w:t>8</w:t>
      </w:r>
      <w:r>
        <w:t>]</w:t>
      </w:r>
    </w:p>
    <w:p w14:paraId="5CBE8161" w14:textId="38985521" w:rsidR="00C129D3" w:rsidRDefault="00C129D3" w:rsidP="00201E9C">
      <w:pPr>
        <w:ind w:firstLine="202"/>
      </w:pPr>
      <w:r>
        <w:t xml:space="preserve">This implementation of the XTEA algorithm takes 64 bits of data and after an unspecified number of iterations </w:t>
      </w:r>
      <w:r w:rsidR="006D20E4">
        <w:t xml:space="preserve">returns </w:t>
      </w:r>
      <w:r>
        <w:t xml:space="preserve">64 bits of output cyphertext. For example, Unicode uses </w:t>
      </w:r>
      <w:r>
        <w:lastRenderedPageBreak/>
        <w:t>between 8 and 32 bits per character. This is so that Unicode can represent characters from languages all over the world. If encoding and decoding Unicode characters, there is some relevance in utilising a larger implementation of the XTEA algorithm. For example, a 128-bit algorithm was provided. This in theory would double the speed of the algorithm, considering it is working on double the number of bits at any one time.</w:t>
      </w:r>
      <w:r w:rsidR="00201E9C">
        <w:t xml:space="preserve"> Here is the </w:t>
      </w:r>
      <w:r w:rsidR="006D20E4">
        <w:t xml:space="preserve">C implementation of the </w:t>
      </w:r>
      <w:r w:rsidR="00201E9C">
        <w:t>128-bit XTEA algorit</w:t>
      </w:r>
      <w:r w:rsidR="006D20E4">
        <w:t>hm</w:t>
      </w:r>
      <w:r w:rsidR="00201E9C">
        <w:t>:</w:t>
      </w:r>
    </w:p>
    <w:p w14:paraId="1CAAFC82" w14:textId="77777777" w:rsidR="00201E9C" w:rsidRDefault="00201E9C" w:rsidP="00201E9C">
      <w:pPr>
        <w:keepNext/>
      </w:pPr>
      <w:r>
        <w:rPr>
          <w:noProof/>
        </w:rPr>
        <w:drawing>
          <wp:inline distT="0" distB="0" distL="0" distR="0" wp14:anchorId="670F631E" wp14:editId="4E08CF9B">
            <wp:extent cx="3191773" cy="247523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5062" cy="2524311"/>
                    </a:xfrm>
                    <a:prstGeom prst="rect">
                      <a:avLst/>
                    </a:prstGeom>
                    <a:noFill/>
                    <a:ln>
                      <a:noFill/>
                    </a:ln>
                  </pic:spPr>
                </pic:pic>
              </a:graphicData>
            </a:graphic>
          </wp:inline>
        </w:drawing>
      </w:r>
    </w:p>
    <w:p w14:paraId="65C5A7B8" w14:textId="07CDEA5B" w:rsidR="00201E9C" w:rsidRDefault="00201E9C" w:rsidP="00201E9C">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w:t>
      </w:r>
      <w:r w:rsidR="00367414">
        <w:rPr>
          <w:noProof/>
        </w:rPr>
        <w:fldChar w:fldCharType="end"/>
      </w:r>
      <w:r>
        <w:t xml:space="preserve"> - 128-Bit C XTEA Algorithm Implementation</w:t>
      </w:r>
    </w:p>
    <w:p w14:paraId="70550FD1" w14:textId="62176733" w:rsidR="00201E9C" w:rsidRDefault="00201E9C" w:rsidP="00201E9C"/>
    <w:p w14:paraId="3C95F924" w14:textId="1CACF89E" w:rsidR="00C129D3" w:rsidRDefault="00201E9C" w:rsidP="00C129D3">
      <w:pPr>
        <w:ind w:firstLine="202"/>
      </w:pPr>
      <w:r>
        <w:t>There are plenty of similarities between the 64-bit and 128-bit implementations, with the only difference being that instead of having two 32-bit values incremented over the loop, v0 and v1, there are four 32-bit values incremented over the loop. Those values being y0, y1, z0, and z1.</w:t>
      </w:r>
    </w:p>
    <w:p w14:paraId="32CA85D7" w14:textId="77777777" w:rsidR="00CE4103" w:rsidRDefault="00CE4103" w:rsidP="00C129D3">
      <w:pPr>
        <w:ind w:firstLine="202"/>
      </w:pPr>
    </w:p>
    <w:p w14:paraId="5BEF005A" w14:textId="1B5C67D3" w:rsidR="00CE4103" w:rsidRDefault="00CE4103" w:rsidP="00CE4103">
      <w:pPr>
        <w:keepNext/>
        <w:ind w:firstLine="202"/>
      </w:pPr>
      <w:r>
        <w:rPr>
          <w:noProof/>
        </w:rPr>
        <w:drawing>
          <wp:inline distT="0" distB="0" distL="0" distR="0" wp14:anchorId="6A98C5A5" wp14:editId="4307C8BE">
            <wp:extent cx="3200400" cy="48006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96DAC541-7B7A-43D3-8B79-37D633B846F1}">
                          <asvg:svgBlip xmlns:asvg="http://schemas.microsoft.com/office/drawing/2016/SVG/main" r:embed="rId12"/>
                        </a:ext>
                      </a:extLst>
                    </a:blip>
                    <a:stretch>
                      <a:fillRect/>
                    </a:stretch>
                  </pic:blipFill>
                  <pic:spPr>
                    <a:xfrm>
                      <a:off x="0" y="0"/>
                      <a:ext cx="3200400" cy="4800600"/>
                    </a:xfrm>
                    <a:prstGeom prst="rect">
                      <a:avLst/>
                    </a:prstGeom>
                  </pic:spPr>
                </pic:pic>
              </a:graphicData>
            </a:graphic>
          </wp:inline>
        </w:drawing>
      </w:r>
    </w:p>
    <w:p w14:paraId="3CDB5C28" w14:textId="29447A5A" w:rsidR="00201E9C" w:rsidRDefault="00CE4103" w:rsidP="00CE4103">
      <w:pPr>
        <w:pStyle w:val="Caption"/>
      </w:pPr>
      <w:r>
        <w:t xml:space="preserve">Figure </w:t>
      </w:r>
      <w:fldSimple w:instr=" SEQ Figure \* ARABIC ">
        <w:r w:rsidR="00B32540">
          <w:rPr>
            <w:noProof/>
          </w:rPr>
          <w:t>3</w:t>
        </w:r>
      </w:fldSimple>
      <w:r>
        <w:t>- Two Feistel rounds (Once Cycle) of XTEA</w:t>
      </w:r>
    </w:p>
    <w:p w14:paraId="2958AFC8" w14:textId="715697CA" w:rsidR="00201E9C" w:rsidRDefault="00201E9C" w:rsidP="00C129D3">
      <w:pPr>
        <w:ind w:firstLine="202"/>
      </w:pPr>
      <w:r>
        <w:t>The algorithm can be described as taking 32 bits in</w:t>
      </w:r>
      <w:r w:rsidR="00CE4103">
        <w:t xml:space="preserve">, performing some bitwise operations such as XOR (^) and bitwise shifts (&lt;&lt; / &gt;&gt;) alongside </w:t>
      </w:r>
      <w:r w:rsidR="006F2796">
        <w:t xml:space="preserve">the </w:t>
      </w:r>
      <w:r w:rsidR="00CE4103">
        <w:t xml:space="preserve">addition of a constantly updating sum value which is incremented or decremented each cycle based on decryption or encryption being performed. The value of this calculation is then added to the current value of the 32-bit input value. This process is then repeated for another feistel round, with the use of a different subkey. A subkey can be described as a 32-bit part of a 128-bit key. The subkey used in feistel round 1 for encryption, subkey </w:t>
      </w:r>
      <w:r w:rsidR="00CE4103">
        <w:rPr>
          <w:vertAlign w:val="subscript"/>
        </w:rPr>
        <w:t>i</w:t>
      </w:r>
      <w:r w:rsidR="00CE4103">
        <w:t xml:space="preserve">A can be seen as the 2 least significant bits of the sum variable, whereas subkey </w:t>
      </w:r>
      <w:r w:rsidR="00CE4103">
        <w:rPr>
          <w:vertAlign w:val="subscript"/>
        </w:rPr>
        <w:t>i</w:t>
      </w:r>
      <w:r w:rsidR="00CE4103">
        <w:t>B can be seen as the 11</w:t>
      </w:r>
      <w:r w:rsidR="00CE4103" w:rsidRPr="00CE4103">
        <w:rPr>
          <w:vertAlign w:val="superscript"/>
        </w:rPr>
        <w:t>th</w:t>
      </w:r>
      <w:r w:rsidR="00CE4103">
        <w:t xml:space="preserve"> and 12</w:t>
      </w:r>
      <w:r w:rsidR="00CE4103" w:rsidRPr="00CE4103">
        <w:rPr>
          <w:vertAlign w:val="superscript"/>
        </w:rPr>
        <w:t>th</w:t>
      </w:r>
      <w:r w:rsidR="00CE4103">
        <w:t xml:space="preserve"> bits of the sum variable. These two bits are used to select which 32-bit word of the key shall be selected, with “00” selecting the first word in the key, and “11” selecting the last. Once this process has been repeated for two feistel rounds, the process is repeated an arbitrary number of times, for the sake of this implementation, 32 </w:t>
      </w:r>
      <w:r w:rsidR="006D20E4">
        <w:t>iterations</w:t>
      </w:r>
      <w:r w:rsidR="00CE4103">
        <w:t xml:space="preserve"> were utilised.</w:t>
      </w:r>
    </w:p>
    <w:p w14:paraId="65C1A4CF" w14:textId="3E4E1030" w:rsidR="009123F2" w:rsidRPr="00CE4103" w:rsidRDefault="009123F2" w:rsidP="00C129D3">
      <w:pPr>
        <w:ind w:firstLine="202"/>
      </w:pPr>
      <w:r>
        <w:t>Whilst understanding the algorithm, it was noticed that the encoding and decoding modules shared computational work, with the first feistel round of encoding being identical to the second feistel round of decoding, and vice-versa. This realisation shaped the design of the FPGA, allowing the same instantiated component to run as either decoding or encoding module, depending on the order that the blocks are r</w:t>
      </w:r>
      <w:r w:rsidR="006F2796">
        <w:t>u</w:t>
      </w:r>
      <w:r>
        <w:t xml:space="preserve">n in. This </w:t>
      </w:r>
      <w:r>
        <w:lastRenderedPageBreak/>
        <w:t>kind of optimization allows for both power and area savings, instead of instantiating two components, one decoder and one encoder. It is instead possible to utilise the same component to perform both encryption and decryption. Finding more use out of components already on a design helps to increase the overall efficiency of the design.</w:t>
      </w:r>
    </w:p>
    <w:p w14:paraId="462C9B62" w14:textId="35EDF8BA" w:rsidR="00167528" w:rsidRDefault="00167528" w:rsidP="00167528">
      <w:pPr>
        <w:pStyle w:val="Heading2"/>
        <w:rPr>
          <w:sz w:val="22"/>
        </w:rPr>
      </w:pPr>
      <w:bookmarkStart w:id="11" w:name="_Toc72678288"/>
      <w:bookmarkStart w:id="12" w:name="_Toc72678344"/>
      <w:r>
        <w:rPr>
          <w:sz w:val="22"/>
        </w:rPr>
        <w:t>HPS – FPGA Bridge</w:t>
      </w:r>
      <w:bookmarkEnd w:id="11"/>
      <w:bookmarkEnd w:id="12"/>
    </w:p>
    <w:p w14:paraId="43C70C38" w14:textId="7A03E710" w:rsidR="00167528" w:rsidRDefault="00A64F01" w:rsidP="00A64F01">
      <w:pPr>
        <w:ind w:firstLine="202"/>
      </w:pPr>
      <w:r>
        <w:t xml:space="preserve">As </w:t>
      </w:r>
      <w:r w:rsidR="006D20E4">
        <w:t xml:space="preserve">a </w:t>
      </w:r>
      <w:r>
        <w:t>part of the initial project brief was to include communication between the HPS and the FPGA, research was conducted into how this would be made possible.</w:t>
      </w:r>
    </w:p>
    <w:p w14:paraId="0F9B73FE" w14:textId="09835A14" w:rsidR="00A64F01" w:rsidRDefault="00A64F01" w:rsidP="00A64F01">
      <w:pPr>
        <w:ind w:firstLine="202"/>
      </w:pPr>
      <w:r>
        <w:t>After consulting the DE1-SoC Computer System with ARM* Cortex* A9 manual, section 2.5 – FPGA Bridges [</w:t>
      </w:r>
      <w:r w:rsidR="00EB7C54">
        <w:t>9</w:t>
      </w:r>
      <w:r>
        <w:t>] and the SoC-FPGA Design Guide, section 7.3 – HPS-FPGA Interfaces [</w:t>
      </w:r>
      <w:r w:rsidR="00EB7C54">
        <w:t>10</w:t>
      </w:r>
      <w:r>
        <w:t>], it was understood that the DE1-SoC board has an inbuilt set of bridges that connect the HPS and the FPGA. These bridges are enabled and disabled using the bridge reset register, with a given address. Three bridges exist, those being the HPS-to-FPGA</w:t>
      </w:r>
      <w:r w:rsidR="005C7AB7">
        <w:t xml:space="preserve"> bridge, a high-performance bus with a configurable data width of 32, 64 or 128 bits of data. A</w:t>
      </w:r>
      <w:r>
        <w:t xml:space="preserve"> lightweight HPS-to-FPGA</w:t>
      </w:r>
      <w:r w:rsidR="005C7AB7">
        <w:t xml:space="preserve"> bridge</w:t>
      </w:r>
      <w:r>
        <w:t>,</w:t>
      </w:r>
      <w:r w:rsidR="005C7AB7">
        <w:t xml:space="preserve"> which is a 32-bit fixed data width bus, designed for lightweight data transfer.</w:t>
      </w:r>
      <w:r>
        <w:t xml:space="preserve"> </w:t>
      </w:r>
      <w:r w:rsidR="005C7AB7">
        <w:t>A</w:t>
      </w:r>
      <w:r>
        <w:t>nd the FPGA-to-HPS</w:t>
      </w:r>
      <w:r w:rsidR="005C7AB7">
        <w:t xml:space="preserve"> bridge, another 32-bit to 128-bit bus configurable to the desired width, facilitat</w:t>
      </w:r>
      <w:r w:rsidR="006F2796">
        <w:t>ing</w:t>
      </w:r>
      <w:r w:rsidR="005C7AB7">
        <w:t xml:space="preserve"> data transfer from the FPGA back to the HPS</w:t>
      </w:r>
      <w:r>
        <w:t>.</w:t>
      </w:r>
      <w:r w:rsidR="005C7AB7">
        <w:t xml:space="preserve"> These bridges can be referenced with their base addresses, which can be found in section 2.6.2 of the DE1-SoC_Embedded_Linux_Systems_1.9 Document [</w:t>
      </w:r>
      <w:r w:rsidR="00EB7C54">
        <w:t>11</w:t>
      </w:r>
      <w:r w:rsidR="005C7AB7">
        <w:t>].</w:t>
      </w:r>
    </w:p>
    <w:p w14:paraId="0291F0B0" w14:textId="59095EBC" w:rsidR="005C7AB7" w:rsidRDefault="005C7AB7" w:rsidP="005C7AB7">
      <w:pPr>
        <w:keepNext/>
      </w:pPr>
      <w:r>
        <w:rPr>
          <w:noProof/>
        </w:rPr>
        <w:drawing>
          <wp:inline distT="0" distB="0" distL="0" distR="0" wp14:anchorId="4457FEC4" wp14:editId="2D8E9DC6">
            <wp:extent cx="3200400" cy="83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838835"/>
                    </a:xfrm>
                    <a:prstGeom prst="rect">
                      <a:avLst/>
                    </a:prstGeom>
                    <a:noFill/>
                    <a:ln>
                      <a:noFill/>
                    </a:ln>
                  </pic:spPr>
                </pic:pic>
              </a:graphicData>
            </a:graphic>
          </wp:inline>
        </w:drawing>
      </w:r>
    </w:p>
    <w:p w14:paraId="2D70C188" w14:textId="3523A002" w:rsidR="005C7AB7" w:rsidRDefault="005C7AB7" w:rsidP="005C7AB7">
      <w:pPr>
        <w:pStyle w:val="Caption"/>
      </w:pPr>
      <w:r>
        <w:t xml:space="preserve">Figure </w:t>
      </w:r>
      <w:fldSimple w:instr=" SEQ Figure \* ARABIC ">
        <w:r w:rsidR="00B32540">
          <w:rPr>
            <w:noProof/>
          </w:rPr>
          <w:t>4</w:t>
        </w:r>
      </w:fldSimple>
      <w:r>
        <w:t xml:space="preserve"> - HPS Peripheral Region Address Map</w:t>
      </w:r>
    </w:p>
    <w:p w14:paraId="08E53B1E" w14:textId="38AEFEF8" w:rsidR="005C7AB7" w:rsidRPr="005C7AB7" w:rsidRDefault="005C7AB7" w:rsidP="005C7AB7">
      <w:r>
        <w:tab/>
        <w:t>With both the information about the algorithm and the bridges understood, it was possible to move onto the various implementations of the XTEA algorithm.</w:t>
      </w:r>
    </w:p>
    <w:p w14:paraId="4257F3FF" w14:textId="70F105A7" w:rsidR="009A78CC" w:rsidRDefault="009A78CC" w:rsidP="009A78CC">
      <w:pPr>
        <w:pStyle w:val="Heading1"/>
        <w:rPr>
          <w:sz w:val="22"/>
        </w:rPr>
      </w:pPr>
      <w:bookmarkStart w:id="13" w:name="_Toc72678289"/>
      <w:bookmarkStart w:id="14" w:name="_Toc72678345"/>
      <w:r>
        <w:rPr>
          <w:sz w:val="22"/>
        </w:rPr>
        <w:t>C Implementation</w:t>
      </w:r>
      <w:bookmarkEnd w:id="13"/>
      <w:bookmarkEnd w:id="14"/>
    </w:p>
    <w:p w14:paraId="6972D326" w14:textId="5A419CB0" w:rsidR="00B9446B" w:rsidRDefault="00B9446B" w:rsidP="00B9446B">
      <w:pPr>
        <w:ind w:firstLine="202"/>
      </w:pPr>
      <w:r>
        <w:t>Implementing the XTEA algorithm in C has its benefits, for one, console printing allows the algorithm to be stepped through, and each step of the algorithm can be displayed for comparison when creating the FPGA implantation. C gives a lot more flexibility with outputting and is generally much easier than implementing in FPGA.</w:t>
      </w:r>
    </w:p>
    <w:p w14:paraId="31F14902" w14:textId="5C1CC002" w:rsidR="00B9446B" w:rsidRDefault="00B9446B" w:rsidP="00B9446B">
      <w:pPr>
        <w:ind w:firstLine="202"/>
      </w:pPr>
      <w:r>
        <w:t>In addition to the step-by-step breakdown, as a part of the project brief, it is imperative to encode in software. This means the encoding step must be done in C.</w:t>
      </w:r>
    </w:p>
    <w:p w14:paraId="55FEED02" w14:textId="1467337D" w:rsidR="00B9446B" w:rsidRDefault="00B9446B" w:rsidP="00B9446B">
      <w:pPr>
        <w:ind w:firstLine="202"/>
      </w:pPr>
      <w:r>
        <w:t>These two reasons to create a C implementation can be split into two separate C files. The C XTEA implementation itself, with prints at each step, and another C file that requests an input, splits this input up into 128-bit chunks and applies the algorithm. Taking the result and passing it through the HPS-FPGA bridge and retrieving the result for printing.</w:t>
      </w:r>
    </w:p>
    <w:p w14:paraId="562F0EE9" w14:textId="56B4751D" w:rsidR="00B9446B" w:rsidRPr="00B9446B" w:rsidRDefault="00B9446B" w:rsidP="00B9446B">
      <w:pPr>
        <w:pStyle w:val="Heading2"/>
        <w:rPr>
          <w:sz w:val="22"/>
        </w:rPr>
      </w:pPr>
      <w:bookmarkStart w:id="15" w:name="_Toc72678290"/>
      <w:bookmarkStart w:id="16" w:name="_Toc72678346"/>
      <w:r>
        <w:rPr>
          <w:sz w:val="22"/>
        </w:rPr>
        <w:t>Step by Step Breakdown of Algorithm</w:t>
      </w:r>
      <w:bookmarkEnd w:id="15"/>
      <w:bookmarkEnd w:id="16"/>
    </w:p>
    <w:p w14:paraId="3CBB3F17" w14:textId="100D62A5" w:rsidR="00B9446B" w:rsidRDefault="00B9446B" w:rsidP="00B9446B">
      <w:pPr>
        <w:ind w:firstLine="202"/>
      </w:pPr>
      <w:r>
        <w:t xml:space="preserve">This first C code as previously mentioned can be used to test the FPGA implementation, to ensure that the output and </w:t>
      </w:r>
      <w:r>
        <w:t>internal signals at each iteration of the algorithm match as they should.</w:t>
      </w:r>
    </w:p>
    <w:p w14:paraId="6C8E0910" w14:textId="5F1B815F" w:rsidR="00A9213E" w:rsidRDefault="00A9213E" w:rsidP="00B9446B">
      <w:pPr>
        <w:ind w:firstLine="202"/>
      </w:pPr>
      <w:r>
        <w:t xml:space="preserve">This Involved taking the supplied 128-bit XTEA implementation and adding in additional prints to output </w:t>
      </w:r>
      <w:r w:rsidR="00E26A1B">
        <w:t>the internal variables of the algorithm</w:t>
      </w:r>
      <w:r w:rsidR="00E26A1B">
        <w:t xml:space="preserve"> </w:t>
      </w:r>
      <w:r>
        <w:t>to a console. This involved splitting the code into an increment variable, what the expected y0, y1, z0, and z1 values should be for a given iteration, alongside outputting the result of the algorithm for comparison.</w:t>
      </w:r>
    </w:p>
    <w:p w14:paraId="6388D1B8" w14:textId="77777777" w:rsidR="00A9213E" w:rsidRDefault="00A9213E" w:rsidP="00A9213E">
      <w:pPr>
        <w:keepNext/>
      </w:pPr>
      <w:r>
        <w:rPr>
          <w:noProof/>
        </w:rPr>
        <w:drawing>
          <wp:inline distT="0" distB="0" distL="0" distR="0" wp14:anchorId="4E39105A" wp14:editId="58A973ED">
            <wp:extent cx="3200400" cy="1446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446530"/>
                    </a:xfrm>
                    <a:prstGeom prst="rect">
                      <a:avLst/>
                    </a:prstGeom>
                    <a:noFill/>
                    <a:ln>
                      <a:noFill/>
                    </a:ln>
                  </pic:spPr>
                </pic:pic>
              </a:graphicData>
            </a:graphic>
          </wp:inline>
        </w:drawing>
      </w:r>
    </w:p>
    <w:p w14:paraId="14C04F88" w14:textId="60AB8B53" w:rsidR="00A9213E" w:rsidRDefault="00A9213E" w:rsidP="00A9213E">
      <w:pPr>
        <w:pStyle w:val="Caption"/>
      </w:pPr>
      <w:r>
        <w:t xml:space="preserve">Figure </w:t>
      </w:r>
      <w:fldSimple w:instr=" SEQ Figure \* ARABIC ">
        <w:r w:rsidR="00B32540">
          <w:rPr>
            <w:noProof/>
          </w:rPr>
          <w:t>5</w:t>
        </w:r>
      </w:fldSimple>
      <w:r>
        <w:t xml:space="preserve"> – 128-Bit XTEA Algorithm with Internal Variables Outputted</w:t>
      </w:r>
    </w:p>
    <w:p w14:paraId="19191682" w14:textId="4D1C2BFB" w:rsidR="00A9213E" w:rsidRDefault="00A9213E" w:rsidP="00A9213E">
      <w:pPr>
        <w:ind w:firstLine="202"/>
      </w:pPr>
      <w:r>
        <w:t>Comparing this to figure 2, the base 128-bit XTEA C implementation, multiple prints have been added in addition to splitting the increment step into two stages so that this increment can be outputted. Compiling this C file alongside a file that calls the function with parameters equal to the provided VHDL testbench provides a console output with the internal variables for each step of the algorithm.</w:t>
      </w:r>
    </w:p>
    <w:p w14:paraId="4CD00C82" w14:textId="77777777" w:rsidR="00A9213E" w:rsidRDefault="00A9213E" w:rsidP="00A9213E">
      <w:pPr>
        <w:ind w:firstLine="202"/>
      </w:pPr>
    </w:p>
    <w:p w14:paraId="7CC1BFFD" w14:textId="63472107" w:rsidR="00A9213E" w:rsidRDefault="00A9213E" w:rsidP="00A9213E">
      <w:r>
        <w:rPr>
          <w:noProof/>
        </w:rPr>
        <w:drawing>
          <wp:inline distT="0" distB="0" distL="0" distR="0" wp14:anchorId="3E7D42A9" wp14:editId="0604052C">
            <wp:extent cx="3200400" cy="1275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275080"/>
                    </a:xfrm>
                    <a:prstGeom prst="rect">
                      <a:avLst/>
                    </a:prstGeom>
                    <a:noFill/>
                    <a:ln>
                      <a:noFill/>
                    </a:ln>
                  </pic:spPr>
                </pic:pic>
              </a:graphicData>
            </a:graphic>
          </wp:inline>
        </w:drawing>
      </w:r>
    </w:p>
    <w:p w14:paraId="1907DBBD" w14:textId="77777777" w:rsidR="00A9213E" w:rsidRDefault="00A9213E" w:rsidP="00A9213E">
      <w:pPr>
        <w:keepNext/>
      </w:pPr>
      <w:r>
        <w:rPr>
          <w:noProof/>
        </w:rPr>
        <w:drawing>
          <wp:inline distT="0" distB="0" distL="0" distR="0" wp14:anchorId="15E3DF63" wp14:editId="0743BFA7">
            <wp:extent cx="3200400"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571500"/>
                    </a:xfrm>
                    <a:prstGeom prst="rect">
                      <a:avLst/>
                    </a:prstGeom>
                    <a:noFill/>
                    <a:ln>
                      <a:noFill/>
                    </a:ln>
                  </pic:spPr>
                </pic:pic>
              </a:graphicData>
            </a:graphic>
          </wp:inline>
        </w:drawing>
      </w:r>
    </w:p>
    <w:p w14:paraId="3ACB04A7" w14:textId="34E7ADC3" w:rsidR="00A9213E" w:rsidRDefault="00A9213E" w:rsidP="00A9213E">
      <w:pPr>
        <w:pStyle w:val="Caption"/>
      </w:pPr>
      <w:r>
        <w:t xml:space="preserve">Figure </w:t>
      </w:r>
      <w:fldSimple w:instr=" SEQ Figure \* ARABIC ">
        <w:r w:rsidR="00B32540">
          <w:rPr>
            <w:noProof/>
          </w:rPr>
          <w:t>6</w:t>
        </w:r>
      </w:fldSimple>
      <w:r>
        <w:t xml:space="preserve"> - Console Output of XTEA Algorithm with Internal Variables Outputted</w:t>
      </w:r>
      <w:r w:rsidR="00E26A1B">
        <w:t xml:space="preserve"> steps 4-29 skipped.</w:t>
      </w:r>
    </w:p>
    <w:p w14:paraId="12909829" w14:textId="276ECDB6" w:rsidR="00A9213E" w:rsidRDefault="00A9213E" w:rsidP="00022D88">
      <w:pPr>
        <w:ind w:firstLine="202"/>
      </w:pPr>
      <w:r>
        <w:t>This console output also shows decoding, however</w:t>
      </w:r>
      <w:r w:rsidR="006F2796">
        <w:t>,</w:t>
      </w:r>
      <w:r>
        <w:t xml:space="preserve"> it is identical, for this report</w:t>
      </w:r>
      <w:r w:rsidR="006F2796">
        <w:t>,</w:t>
      </w:r>
      <w:r>
        <w:t xml:space="preserve"> only console output for encoding will be displayed. </w:t>
      </w:r>
      <w:r w:rsidR="00E26A1B">
        <w:t>This was validated by checking the output relative to an identical set of data and keys attempted in [1].</w:t>
      </w:r>
    </w:p>
    <w:p w14:paraId="33B6C597" w14:textId="1F021877" w:rsidR="00A9213E" w:rsidRDefault="00A9213E" w:rsidP="00A9213E">
      <w:pPr>
        <w:pStyle w:val="Heading2"/>
        <w:rPr>
          <w:sz w:val="22"/>
        </w:rPr>
      </w:pPr>
      <w:bookmarkStart w:id="17" w:name="_Toc72678291"/>
      <w:bookmarkStart w:id="18" w:name="_Toc72678347"/>
      <w:r>
        <w:rPr>
          <w:sz w:val="22"/>
        </w:rPr>
        <w:t>Main C</w:t>
      </w:r>
      <w:r w:rsidR="00E56556">
        <w:rPr>
          <w:sz w:val="22"/>
        </w:rPr>
        <w:t xml:space="preserve"> Implementation</w:t>
      </w:r>
      <w:bookmarkEnd w:id="17"/>
      <w:bookmarkEnd w:id="18"/>
    </w:p>
    <w:p w14:paraId="7B2E210C" w14:textId="429C2F94" w:rsidR="00A9213E" w:rsidRPr="00A9213E" w:rsidRDefault="00E56556" w:rsidP="00E26A1B">
      <w:pPr>
        <w:ind w:firstLine="202"/>
      </w:pPr>
      <w:r>
        <w:t>The purpose of the next C file is to utilise the algorithm previously implemented and tested and create a script that will handle inputted data into 128-bit chunks, alongside communication with the FPGA in both directions. It is simple enough to include the previous script and call the encode function, passing the correct parameters.</w:t>
      </w:r>
      <w:r w:rsidR="00832328">
        <w:t xml:space="preserve"> Due to time constraints</w:t>
      </w:r>
      <w:r w:rsidR="006F2796">
        <w:t>,</w:t>
      </w:r>
      <w:r w:rsidR="00832328">
        <w:t xml:space="preserve"> this file was not finished, however</w:t>
      </w:r>
      <w:r w:rsidR="006F2796">
        <w:t>,</w:t>
      </w:r>
      <w:r w:rsidR="00832328">
        <w:t xml:space="preserve"> the current working file can be found as part of the files submitted alongside this report.</w:t>
      </w:r>
    </w:p>
    <w:p w14:paraId="6731A654" w14:textId="28B8F293" w:rsidR="00F92F29" w:rsidRDefault="00291E11" w:rsidP="00F92F29">
      <w:pPr>
        <w:pStyle w:val="Heading1"/>
        <w:rPr>
          <w:sz w:val="22"/>
        </w:rPr>
      </w:pPr>
      <w:bookmarkStart w:id="19" w:name="_Toc72678292"/>
      <w:bookmarkStart w:id="20" w:name="_Toc72678348"/>
      <w:r>
        <w:rPr>
          <w:sz w:val="22"/>
        </w:rPr>
        <w:lastRenderedPageBreak/>
        <w:t>FPGA Implementation</w:t>
      </w:r>
      <w:bookmarkEnd w:id="19"/>
      <w:bookmarkEnd w:id="20"/>
    </w:p>
    <w:p w14:paraId="093E5988" w14:textId="2392863C" w:rsidR="009A78CC" w:rsidRDefault="009A78CC" w:rsidP="00291E11">
      <w:pPr>
        <w:pStyle w:val="Heading2"/>
        <w:rPr>
          <w:sz w:val="22"/>
        </w:rPr>
      </w:pPr>
      <w:bookmarkStart w:id="21" w:name="_Toc72678293"/>
      <w:bookmarkStart w:id="22" w:name="_Toc72678349"/>
      <w:r>
        <w:rPr>
          <w:sz w:val="22"/>
        </w:rPr>
        <w:t>Testbench</w:t>
      </w:r>
      <w:bookmarkEnd w:id="21"/>
      <w:bookmarkEnd w:id="22"/>
    </w:p>
    <w:p w14:paraId="47346DCF" w14:textId="65C8B585" w:rsidR="00E56556" w:rsidRDefault="00E56556" w:rsidP="00E56556">
      <w:pPr>
        <w:ind w:firstLine="202"/>
      </w:pPr>
      <w:r>
        <w:t>As part of the project brief, we were provided with a testbench that our FPGA solution must interface with. Because of this limitation provided, it is imperative that the top-level solution interfaces with this testbench, to retrieve data and send data meeting the standard set by the testbench.</w:t>
      </w:r>
    </w:p>
    <w:p w14:paraId="3AF497F8" w14:textId="5FE8ACE5" w:rsidR="00E56556" w:rsidRDefault="00E56556" w:rsidP="00E56556">
      <w:pPr>
        <w:ind w:firstLine="202"/>
      </w:pPr>
      <w:r>
        <w:t>Starting with the data incoming portion of the testbench:</w:t>
      </w:r>
    </w:p>
    <w:p w14:paraId="62F513A2" w14:textId="77777777" w:rsidR="000419E9" w:rsidRDefault="00E56556" w:rsidP="000419E9">
      <w:pPr>
        <w:keepNext/>
      </w:pPr>
      <w:r>
        <w:rPr>
          <w:noProof/>
        </w:rPr>
        <w:drawing>
          <wp:inline distT="0" distB="0" distL="0" distR="0" wp14:anchorId="76681A6F" wp14:editId="0B9F68BC">
            <wp:extent cx="3200400" cy="2249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49170"/>
                    </a:xfrm>
                    <a:prstGeom prst="rect">
                      <a:avLst/>
                    </a:prstGeom>
                    <a:noFill/>
                    <a:ln>
                      <a:noFill/>
                    </a:ln>
                  </pic:spPr>
                </pic:pic>
              </a:graphicData>
            </a:graphic>
          </wp:inline>
        </w:drawing>
      </w:r>
    </w:p>
    <w:p w14:paraId="7C3DB783" w14:textId="42AEDD77" w:rsidR="00E56556" w:rsidRDefault="000419E9" w:rsidP="000419E9">
      <w:pPr>
        <w:pStyle w:val="Caption"/>
      </w:pPr>
      <w:r>
        <w:t xml:space="preserve">Figure </w:t>
      </w:r>
      <w:fldSimple w:instr=" SEQ Figure \* ARABIC ">
        <w:r w:rsidR="00B32540">
          <w:rPr>
            <w:noProof/>
          </w:rPr>
          <w:t>7</w:t>
        </w:r>
      </w:fldSimple>
      <w:r>
        <w:t xml:space="preserve"> - XTEA Testbench Data Input</w:t>
      </w:r>
    </w:p>
    <w:p w14:paraId="70DD764F" w14:textId="6DC5D0C6" w:rsidR="00E56556" w:rsidRDefault="00E56556" w:rsidP="00E65A9F">
      <w:r>
        <w:tab/>
      </w:r>
      <w:r w:rsidR="009B7B61">
        <w:t>A</w:t>
      </w:r>
      <w:r>
        <w:t xml:space="preserve"> single STD_LOGIC flag called encryption_flag is used to set the proposed solution into either encryption mode or decryption mode, seen here is an encryption data input cycle, meaning a ‘1’ in the encryption_flag</w:t>
      </w:r>
      <w:r w:rsidR="00E26A1B">
        <w:t>. This</w:t>
      </w:r>
      <w:r>
        <w:t xml:space="preserve"> should set the FPGA solution to encoding mode. In addition to this encryption_flag</w:t>
      </w:r>
      <w:r w:rsidR="006F2796">
        <w:t>,</w:t>
      </w:r>
      <w:r>
        <w:t xml:space="preserve"> there is also a key_data_in_flag. This is set high when data is inputted and then set low when the data has been sent to the </w:t>
      </w:r>
      <w:r w:rsidR="009B7B61">
        <w:t>solution.</w:t>
      </w:r>
    </w:p>
    <w:p w14:paraId="2EC77BED" w14:textId="778C2496" w:rsidR="009B7B61" w:rsidRDefault="009B7B61" w:rsidP="00E65A9F">
      <w:r>
        <w:tab/>
        <w:t xml:space="preserve">Whilst the key_data_in_flag is set </w:t>
      </w:r>
      <w:r w:rsidR="00E26A1B">
        <w:t>high;</w:t>
      </w:r>
      <w:r>
        <w:t xml:space="preserve"> data is sent through two 32-bit logic vectors. Those being the input_key and the input_data. The initial key and data are stored in two 128-bit logic vectors set as xtea_keys and input_data_array. These are </w:t>
      </w:r>
      <w:r w:rsidRPr="009B7B61">
        <w:t>postfix</w:t>
      </w:r>
      <w:r>
        <w:t>ed with an (i) which allows the testbench to iterate over this process multiple times, for now</w:t>
      </w:r>
      <w:r w:rsidR="006F2796">
        <w:t>,</w:t>
      </w:r>
      <w:r>
        <w:t xml:space="preserve"> this can be ignored as we are only interested in the interface, as this will remain the same over iterations. For each clock cycle that the key_data_in_flag is set high, the input_data and input_key 32-bit logic vectors are updated with a 32-bit partition of the 128-bit data and key. This means the top level of our solution must take in these 4 32-bit words and concatenate them into a 128-bit data and key pair for the 128-bit XTEA algorithm to use.</w:t>
      </w:r>
    </w:p>
    <w:p w14:paraId="3CD997C2" w14:textId="10BAD467" w:rsidR="009B7B61" w:rsidRDefault="001D3F70" w:rsidP="00E56556">
      <w:r>
        <w:t>Another thin</w:t>
      </w:r>
      <w:r w:rsidR="00301F19">
        <w:t>g</w:t>
      </w:r>
      <w:r>
        <w:t xml:space="preserve"> to note</w:t>
      </w:r>
      <w:r w:rsidR="009B7B61">
        <w:t xml:space="preserve"> in this image is the final line, the testbench will wait until it receives an input called output_data_flag, meaning this logic must be set high once the algorithm is complete.</w:t>
      </w:r>
      <w:r w:rsidR="00301F19">
        <w:t xml:space="preserve"> Looking into the next step of the testbench gives the data retrieval:</w:t>
      </w:r>
    </w:p>
    <w:p w14:paraId="74A2E3F7" w14:textId="77777777" w:rsidR="00301F19" w:rsidRDefault="00301F19" w:rsidP="00301F19">
      <w:pPr>
        <w:keepNext/>
      </w:pPr>
      <w:r>
        <w:rPr>
          <w:noProof/>
        </w:rPr>
        <w:drawing>
          <wp:inline distT="0" distB="0" distL="0" distR="0" wp14:anchorId="1CD2DCAF" wp14:editId="463DEF36">
            <wp:extent cx="3200400" cy="157348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1980"/>
                    <a:stretch/>
                  </pic:blipFill>
                  <pic:spPr bwMode="auto">
                    <a:xfrm>
                      <a:off x="0" y="0"/>
                      <a:ext cx="3200400" cy="1573481"/>
                    </a:xfrm>
                    <a:prstGeom prst="rect">
                      <a:avLst/>
                    </a:prstGeom>
                    <a:noFill/>
                    <a:ln>
                      <a:noFill/>
                    </a:ln>
                    <a:extLst>
                      <a:ext uri="{53640926-AAD7-44D8-BBD7-CCE9431645EC}">
                        <a14:shadowObscured xmlns:a14="http://schemas.microsoft.com/office/drawing/2010/main"/>
                      </a:ext>
                    </a:extLst>
                  </pic:spPr>
                </pic:pic>
              </a:graphicData>
            </a:graphic>
          </wp:inline>
        </w:drawing>
      </w:r>
    </w:p>
    <w:p w14:paraId="13DB2678" w14:textId="2F6A78FC" w:rsidR="00301F19" w:rsidRDefault="00301F19" w:rsidP="00301F19">
      <w:pPr>
        <w:pStyle w:val="Caption"/>
      </w:pPr>
      <w:r>
        <w:t xml:space="preserve">Figure </w:t>
      </w:r>
      <w:fldSimple w:instr=" SEQ Figure \* ARABIC ">
        <w:r w:rsidR="00B32540">
          <w:rPr>
            <w:noProof/>
          </w:rPr>
          <w:t>8</w:t>
        </w:r>
      </w:fldSimple>
      <w:r>
        <w:t xml:space="preserve"> - XTEA Testbench Output Retrieval</w:t>
      </w:r>
    </w:p>
    <w:p w14:paraId="4128B529" w14:textId="54ECE034" w:rsidR="00301F19" w:rsidRPr="00E56556" w:rsidRDefault="00301F19" w:rsidP="00E56556">
      <w:r>
        <w:t>Leading on from figure 7, figure 8 shows how the testbench retrieves data from a potential solution. After retrieving the output_data</w:t>
      </w:r>
      <w:r w:rsidR="000A0750">
        <w:t>_</w:t>
      </w:r>
      <w:r>
        <w:t xml:space="preserve">flag input </w:t>
      </w:r>
      <w:r w:rsidR="000A0750">
        <w:t>from the top level of the solution, it reads one word of data per clock cycle from the output_data logic vector, this means that the 128-bit output must be split back into 4 32-bit words whilst outputting. Following on from this the process is repeated with the encryption_flag set low. The encryption process uses identical signals as the decryption phase, with identical clock period breaks between assignments.</w:t>
      </w:r>
    </w:p>
    <w:p w14:paraId="73C02A2A" w14:textId="01F392CA" w:rsidR="00291E11" w:rsidRDefault="00291E11" w:rsidP="00291E11">
      <w:pPr>
        <w:pStyle w:val="Heading2"/>
        <w:rPr>
          <w:sz w:val="22"/>
        </w:rPr>
      </w:pPr>
      <w:bookmarkStart w:id="23" w:name="_Toc72678294"/>
      <w:bookmarkStart w:id="24" w:name="_Toc72678350"/>
      <w:r>
        <w:rPr>
          <w:sz w:val="22"/>
        </w:rPr>
        <w:t>Structure</w:t>
      </w:r>
      <w:bookmarkEnd w:id="23"/>
      <w:bookmarkEnd w:id="24"/>
    </w:p>
    <w:p w14:paraId="7852FF09" w14:textId="703EAEBA" w:rsidR="000A0750" w:rsidRDefault="000A0750" w:rsidP="000A0750">
      <w:r>
        <w:t>After consulting the testbench and picking apart the XTEA algorithm, it is possible to construct a proposed structure for the entire FPGA implementation. The proposed structure is as follows:</w:t>
      </w:r>
    </w:p>
    <w:p w14:paraId="1ED128D2" w14:textId="77777777" w:rsidR="00C24674" w:rsidRDefault="00C24674" w:rsidP="00C24674">
      <w:pPr>
        <w:keepNext/>
      </w:pPr>
      <w:r>
        <w:rPr>
          <w:noProof/>
        </w:rPr>
        <w:drawing>
          <wp:inline distT="0" distB="0" distL="0" distR="0" wp14:anchorId="68E1CB92" wp14:editId="0C38768D">
            <wp:extent cx="3200400" cy="3122930"/>
            <wp:effectExtent l="0" t="0" r="0" b="127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3200400" cy="3122930"/>
                    </a:xfrm>
                    <a:prstGeom prst="rect">
                      <a:avLst/>
                    </a:prstGeom>
                  </pic:spPr>
                </pic:pic>
              </a:graphicData>
            </a:graphic>
          </wp:inline>
        </w:drawing>
      </w:r>
    </w:p>
    <w:p w14:paraId="2FC20404" w14:textId="46C73E1C" w:rsidR="00C24674" w:rsidRDefault="00C24674" w:rsidP="00C24674">
      <w:pPr>
        <w:pStyle w:val="Caption"/>
      </w:pPr>
      <w:r>
        <w:t xml:space="preserve">Figure </w:t>
      </w:r>
      <w:r w:rsidR="00367414">
        <w:fldChar w:fldCharType="begin"/>
      </w:r>
      <w:r w:rsidR="00367414">
        <w:instrText xml:space="preserve"> SEQ</w:instrText>
      </w:r>
      <w:r w:rsidR="00367414">
        <w:instrText xml:space="preserve"> Figure \* ARABIC </w:instrText>
      </w:r>
      <w:r w:rsidR="00367414">
        <w:fldChar w:fldCharType="separate"/>
      </w:r>
      <w:r w:rsidR="00B32540">
        <w:rPr>
          <w:noProof/>
        </w:rPr>
        <w:t>9</w:t>
      </w:r>
      <w:r w:rsidR="00367414">
        <w:rPr>
          <w:noProof/>
        </w:rPr>
        <w:fldChar w:fldCharType="end"/>
      </w:r>
      <w:r>
        <w:t xml:space="preserve"> </w:t>
      </w:r>
      <w:r w:rsidR="00E65A9F">
        <w:t>–</w:t>
      </w:r>
      <w:r>
        <w:t xml:space="preserve"> </w:t>
      </w:r>
      <w:r w:rsidR="00E65A9F">
        <w:t xml:space="preserve">XTEA </w:t>
      </w:r>
      <w:r>
        <w:t>FPGA Instantiation Proposed Structure</w:t>
      </w:r>
      <w:r w:rsidR="000168DA">
        <w:t xml:space="preserve"> Simplified</w:t>
      </w:r>
    </w:p>
    <w:p w14:paraId="284000D5" w14:textId="11740ECA" w:rsidR="00C24674" w:rsidRDefault="00C24674">
      <w:r>
        <w:br w:type="page"/>
      </w:r>
    </w:p>
    <w:p w14:paraId="2C68039F" w14:textId="53B17F6E" w:rsidR="000A0750" w:rsidRPr="000A0750" w:rsidRDefault="00E65A9F" w:rsidP="000A0750">
      <w:r>
        <w:rPr>
          <w:noProof/>
        </w:rPr>
        <w:lastRenderedPageBreak/>
        <mc:AlternateContent>
          <mc:Choice Requires="wps">
            <w:drawing>
              <wp:anchor distT="0" distB="0" distL="114300" distR="114300" simplePos="0" relativeHeight="251660288" behindDoc="1" locked="0" layoutInCell="1" allowOverlap="1" wp14:anchorId="07EDE377" wp14:editId="592876EF">
                <wp:simplePos x="0" y="0"/>
                <wp:positionH relativeFrom="column">
                  <wp:posOffset>-175260</wp:posOffset>
                </wp:positionH>
                <wp:positionV relativeFrom="paragraph">
                  <wp:posOffset>2798445</wp:posOffset>
                </wp:positionV>
                <wp:extent cx="2800350" cy="635"/>
                <wp:effectExtent l="0" t="0" r="0" b="8255"/>
                <wp:wrapTight wrapText="bothSides">
                  <wp:wrapPolygon edited="0">
                    <wp:start x="0" y="0"/>
                    <wp:lineTo x="0" y="20698"/>
                    <wp:lineTo x="21453" y="20698"/>
                    <wp:lineTo x="2145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12D7B4CE" w14:textId="5F6864C1" w:rsidR="00C24674" w:rsidRPr="00A2719A" w:rsidRDefault="00C24674" w:rsidP="00C24674">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10</w:t>
                            </w:r>
                            <w:r w:rsidR="00367414">
                              <w:rPr>
                                <w:noProof/>
                              </w:rPr>
                              <w:fldChar w:fldCharType="end"/>
                            </w:r>
                            <w:r>
                              <w:t xml:space="preserve"> - XTEA FPGA Implementation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EDE377" id="_x0000_t202" coordsize="21600,21600" o:spt="202" path="m,l,21600r21600,l21600,xe">
                <v:stroke joinstyle="miter"/>
                <v:path gradientshapeok="t" o:connecttype="rect"/>
              </v:shapetype>
              <v:shape id="Text Box 11" o:spid="_x0000_s1026" type="#_x0000_t202" style="position:absolute;margin-left:-13.8pt;margin-top:220.35pt;width:220.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" stroked="f">
                <v:textbox style="mso-fit-shape-to-text:t" inset="0,0,0,0">
                  <w:txbxContent>
                    <w:p w14:paraId="12D7B4CE" w14:textId="5F6864C1" w:rsidR="00C24674" w:rsidRPr="00A2719A" w:rsidRDefault="00C24674" w:rsidP="00C24674">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10</w:t>
                      </w:r>
                      <w:r w:rsidR="00367414">
                        <w:rPr>
                          <w:noProof/>
                        </w:rPr>
                        <w:fldChar w:fldCharType="end"/>
                      </w:r>
                      <w:r>
                        <w:t xml:space="preserve"> - XTEA FPGA Implementation Block Diagram</w:t>
                      </w:r>
                    </w:p>
                  </w:txbxContent>
                </v:textbox>
                <w10:wrap type="tight"/>
              </v:shape>
            </w:pict>
          </mc:Fallback>
        </mc:AlternateContent>
      </w:r>
      <w:r w:rsidR="00C24674">
        <w:rPr>
          <w:noProof/>
        </w:rPr>
        <w:drawing>
          <wp:anchor distT="0" distB="0" distL="114300" distR="114300" simplePos="0" relativeHeight="251658240" behindDoc="1" locked="0" layoutInCell="1" allowOverlap="1" wp14:anchorId="206E677C" wp14:editId="20D2138A">
            <wp:simplePos x="0" y="0"/>
            <wp:positionH relativeFrom="margin">
              <wp:posOffset>-193080</wp:posOffset>
            </wp:positionH>
            <wp:positionV relativeFrom="paragraph">
              <wp:posOffset>0</wp:posOffset>
            </wp:positionV>
            <wp:extent cx="6884710" cy="2771775"/>
            <wp:effectExtent l="0" t="0" r="0" b="0"/>
            <wp:wrapTight wrapText="bothSides">
              <wp:wrapPolygon edited="0">
                <wp:start x="0" y="0"/>
                <wp:lineTo x="0" y="21377"/>
                <wp:lineTo x="21516" y="21377"/>
                <wp:lineTo x="21516" y="0"/>
                <wp:lineTo x="0" y="0"/>
              </wp:wrapPolygon>
            </wp:wrapTight>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0"/>
                    <a:stretch>
                      <a:fillRect/>
                    </a:stretch>
                  </pic:blipFill>
                  <pic:spPr>
                    <a:xfrm>
                      <a:off x="0" y="0"/>
                      <a:ext cx="6885544" cy="2772111"/>
                    </a:xfrm>
                    <a:prstGeom prst="rect">
                      <a:avLst/>
                    </a:prstGeom>
                  </pic:spPr>
                </pic:pic>
              </a:graphicData>
            </a:graphic>
            <wp14:sizeRelH relativeFrom="margin">
              <wp14:pctWidth>0</wp14:pctWidth>
            </wp14:sizeRelH>
            <wp14:sizeRelV relativeFrom="margin">
              <wp14:pctHeight>0</wp14:pctHeight>
            </wp14:sizeRelV>
          </wp:anchor>
        </w:drawing>
      </w:r>
    </w:p>
    <w:p w14:paraId="26B2496B" w14:textId="276154C0" w:rsidR="00E65A9F" w:rsidRDefault="00E65A9F" w:rsidP="00E65A9F"/>
    <w:p w14:paraId="5BFD0192" w14:textId="7DC3CEA4" w:rsidR="00E65A9F" w:rsidRDefault="00E65A9F" w:rsidP="00974C40">
      <w:pPr>
        <w:ind w:firstLine="202"/>
      </w:pPr>
      <w:r>
        <w:t>Described in figures 9 and 10 is the structure for the proposed XTEA FPGA implementation, it shows a top module with identical ports to the testbench provided, this is vital so that the testbench can instantiate the top level and in turn</w:t>
      </w:r>
      <w:r w:rsidR="006F2796">
        <w:t>,</w:t>
      </w:r>
      <w:r>
        <w:t xml:space="preserve"> the top can instantiate the rest of the components within.</w:t>
      </w:r>
    </w:p>
    <w:p w14:paraId="24EC8727" w14:textId="6455A922" w:rsidR="00E65A9F" w:rsidRDefault="00E65A9F" w:rsidP="00974C40">
      <w:pPr>
        <w:ind w:firstLine="202"/>
      </w:pPr>
      <w:r>
        <w:t>This top-level module is comprised of a component called xtea_enc_dec. This component in turn instantiates two smaller components, which handle each feistel step of the XTEA algorithm</w:t>
      </w:r>
      <w:r w:rsidR="00974C40">
        <w:t xml:space="preserve">. Combining these components with state-based logic, allows the top level to accept data from the testbench, trigger the xtea_enc_dec component to perform the XTEA algorithm, then retrieve </w:t>
      </w:r>
      <w:r w:rsidR="006F2796">
        <w:t>its</w:t>
      </w:r>
      <w:r w:rsidR="00974C40">
        <w:t xml:space="preserve"> 128-bit result and break it back down into 32-bit words to output back to the testbench.</w:t>
      </w:r>
    </w:p>
    <w:p w14:paraId="1EB1002A" w14:textId="4933A281" w:rsidR="00974C40" w:rsidRDefault="00974C40" w:rsidP="00974C40">
      <w:pPr>
        <w:ind w:firstLine="202"/>
      </w:pPr>
      <w:r>
        <w:t>This structure allows for a logically compact encoder and decoder, meaning that instead of instantiating 4 feistel step modules, 2 for encoding and 2 for decoding, the solution can re-use the same feistel step modules for both encoding and decoding. Of course, if duplex (encoding and decoding concurrently) was being used an additional xtea_enc_dec would need to be instantiated. For this project brief</w:t>
      </w:r>
      <w:r w:rsidR="006F2796">
        <w:t>,</w:t>
      </w:r>
      <w:r>
        <w:t xml:space="preserve"> however, only one operation need</w:t>
      </w:r>
      <w:r w:rsidR="006F2796">
        <w:t>s to</w:t>
      </w:r>
      <w:r>
        <w:t xml:space="preserve"> be performed at any one time.</w:t>
      </w:r>
    </w:p>
    <w:p w14:paraId="5E668ED4" w14:textId="045C7F06" w:rsidR="000168DA" w:rsidRDefault="0008229E" w:rsidP="000168DA">
      <w:pPr>
        <w:pStyle w:val="Heading2"/>
        <w:rPr>
          <w:sz w:val="22"/>
        </w:rPr>
      </w:pPr>
      <w:bookmarkStart w:id="25" w:name="_Toc72678295"/>
      <w:bookmarkStart w:id="26" w:name="_Toc72678351"/>
      <w:r>
        <w:rPr>
          <w:sz w:val="22"/>
        </w:rPr>
        <w:t xml:space="preserve">Encoding </w:t>
      </w:r>
      <w:r w:rsidR="00291E11">
        <w:rPr>
          <w:sz w:val="22"/>
        </w:rPr>
        <w:t xml:space="preserve">&amp; </w:t>
      </w:r>
      <w:r>
        <w:rPr>
          <w:sz w:val="22"/>
        </w:rPr>
        <w:t>Decoding</w:t>
      </w:r>
      <w:r w:rsidR="00974C40">
        <w:rPr>
          <w:sz w:val="22"/>
        </w:rPr>
        <w:t xml:space="preserve"> Feistel</w:t>
      </w:r>
      <w:r>
        <w:rPr>
          <w:sz w:val="22"/>
        </w:rPr>
        <w:t xml:space="preserve"> Step </w:t>
      </w:r>
      <w:r w:rsidR="00291E11">
        <w:rPr>
          <w:sz w:val="22"/>
        </w:rPr>
        <w:t>Modules</w:t>
      </w:r>
      <w:bookmarkEnd w:id="25"/>
      <w:bookmarkEnd w:id="26"/>
    </w:p>
    <w:p w14:paraId="16546FF9" w14:textId="77777777" w:rsidR="001D3C20" w:rsidRDefault="00CF511A" w:rsidP="001D3C20">
      <w:pPr>
        <w:keepNext/>
      </w:pPr>
      <w:r>
        <w:rPr>
          <w:noProof/>
        </w:rPr>
        <w:drawing>
          <wp:inline distT="0" distB="0" distL="0" distR="0" wp14:anchorId="20A2AD70" wp14:editId="039A6621">
            <wp:extent cx="3086100" cy="14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700" cy="1436310"/>
                    </a:xfrm>
                    <a:prstGeom prst="rect">
                      <a:avLst/>
                    </a:prstGeom>
                    <a:noFill/>
                    <a:ln>
                      <a:noFill/>
                    </a:ln>
                  </pic:spPr>
                </pic:pic>
              </a:graphicData>
            </a:graphic>
          </wp:inline>
        </w:drawing>
      </w:r>
    </w:p>
    <w:p w14:paraId="6B81BB01" w14:textId="424DB8F6" w:rsidR="00CF511A" w:rsidRPr="00CF511A"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11</w:t>
      </w:r>
      <w:r w:rsidR="00367414">
        <w:rPr>
          <w:noProof/>
        </w:rPr>
        <w:fldChar w:fldCharType="end"/>
      </w:r>
      <w:r>
        <w:t>- XTEA decoding/encoding feistel step</w:t>
      </w:r>
      <w:r>
        <w:rPr>
          <w:noProof/>
        </w:rPr>
        <w:t xml:space="preserve"> Block Diagram</w:t>
      </w:r>
    </w:p>
    <w:p w14:paraId="77BAE6CE" w14:textId="7439A61D" w:rsidR="000168DA" w:rsidRDefault="00974C40" w:rsidP="000168DA">
      <w:r>
        <w:t>Starting with the deepest level of instantiation, the feistel step encoding and decoding modules</w:t>
      </w:r>
      <w:r w:rsidR="00CF511A">
        <w:t xml:space="preserve"> (xtea_dec1_enc2.vhd, xtea_dec2_enc1.vhd)</w:t>
      </w:r>
      <w:r>
        <w:t xml:space="preserve"> take in the current values of the internal </w:t>
      </w:r>
      <w:r w:rsidR="00C93104">
        <w:t xml:space="preserve">32-bit </w:t>
      </w:r>
      <w:r>
        <w:t>signals, these being y</w:t>
      </w:r>
      <w:r w:rsidR="00C93104">
        <w:t>0, y1, z0, and z1. In addition to these signals, it also requires the 128-bit key,</w:t>
      </w:r>
      <w:r w:rsidR="001D3C20">
        <w:t xml:space="preserve"> </w:t>
      </w:r>
      <w:r w:rsidR="00C93104">
        <w:t>the current value</w:t>
      </w:r>
      <w:r w:rsidR="00A50D0B">
        <w:t xml:space="preserve"> </w:t>
      </w:r>
      <w:r w:rsidR="00C93104">
        <w:t xml:space="preserve">of sum (32-bit) and due to the nature of these components being able to handle both encoding and decoding the components require a flag to set the mode of the feistel step to encoding or decoding. These modules only output a new value for y0, y1, z0, and z1 with the first feistel step for encoding outputting new y0 and y1 values, and the second encoding step outputting new z0 and z1 values. When looking at the input and output ports of each this is the only difference between the two, however internally each feistel step uses different variables to compute the output, with the first encoding step using the z values to compute the increment and adding this increment to the current y values. This is reversed for the second feistel step. </w:t>
      </w:r>
    </w:p>
    <w:p w14:paraId="0C66FC76" w14:textId="34729980" w:rsidR="00C93104" w:rsidRDefault="00C93104" w:rsidP="000168DA">
      <w:r>
        <w:tab/>
        <w:t>Each Module can be broken down into two processes, the output_decode process and the key_decode process. As noted in the C implementation section, figure</w:t>
      </w:r>
      <w:r w:rsidR="00B32540">
        <w:t>s</w:t>
      </w:r>
      <w:r>
        <w:t xml:space="preserve"> </w:t>
      </w:r>
      <w:r w:rsidR="006424B6">
        <w:t xml:space="preserve">5 </w:t>
      </w:r>
      <w:r w:rsidR="00B32540">
        <w:t>and</w:t>
      </w:r>
      <w:r w:rsidR="006424B6">
        <w:t xml:space="preserve"> 2 show the algorithm incrementing/decrementing a variable. For this component</w:t>
      </w:r>
      <w:r w:rsidR="006F2796">
        <w:t>,</w:t>
      </w:r>
      <w:r w:rsidR="006424B6">
        <w:t xml:space="preserve"> th</w:t>
      </w:r>
      <w:r w:rsidR="006F2796">
        <w:t>e</w:t>
      </w:r>
      <w:r w:rsidR="006424B6">
        <w:t xml:space="preserve"> increment step has been split into two. One process works out the increment, and the other process increments the input value by the computed increment value. </w:t>
      </w:r>
    </w:p>
    <w:p w14:paraId="41DFE378" w14:textId="4F4B41E7" w:rsidR="006424B6" w:rsidRDefault="006424B6" w:rsidP="000168DA">
      <w:r>
        <w:t>The key_decode process handles the computation of the increment value, the first step of this is selecting which subkey to use for the calculation. The FPGA implementation of this is seen below:</w:t>
      </w:r>
    </w:p>
    <w:p w14:paraId="578F25AB" w14:textId="77777777" w:rsidR="006424B6" w:rsidRDefault="006424B6" w:rsidP="006424B6">
      <w:pPr>
        <w:keepNext/>
      </w:pPr>
      <w:r>
        <w:rPr>
          <w:noProof/>
        </w:rPr>
        <w:drawing>
          <wp:inline distT="0" distB="0" distL="0" distR="0" wp14:anchorId="4B4125C2" wp14:editId="3D7BB051">
            <wp:extent cx="3200400" cy="17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76095"/>
                    </a:xfrm>
                    <a:prstGeom prst="rect">
                      <a:avLst/>
                    </a:prstGeom>
                    <a:noFill/>
                    <a:ln>
                      <a:noFill/>
                    </a:ln>
                  </pic:spPr>
                </pic:pic>
              </a:graphicData>
            </a:graphic>
          </wp:inline>
        </w:drawing>
      </w:r>
    </w:p>
    <w:p w14:paraId="71D9002B" w14:textId="69A4D4E3" w:rsidR="006424B6" w:rsidRDefault="006424B6" w:rsidP="006424B6">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12</w:t>
      </w:r>
      <w:r w:rsidR="00367414">
        <w:rPr>
          <w:noProof/>
        </w:rPr>
        <w:fldChar w:fldCharType="end"/>
      </w:r>
      <w:r>
        <w:t>- XTEA Feistel round Subkey Calculation</w:t>
      </w:r>
    </w:p>
    <w:p w14:paraId="0F5BC02A" w14:textId="494D6D90" w:rsidR="006424B6" w:rsidRDefault="006424B6" w:rsidP="00B32540">
      <w:pPr>
        <w:ind w:firstLine="202"/>
      </w:pPr>
      <w:r>
        <w:lastRenderedPageBreak/>
        <w:t>Performing a case statement on the 2 least significant bits and using this to select which subkey to add to sum matches the algorithm described in figures 2 &amp; 5.</w:t>
      </w:r>
    </w:p>
    <w:p w14:paraId="752A5FBB" w14:textId="358CCA85" w:rsidR="006424B6" w:rsidRDefault="006424B6" w:rsidP="00B32540">
      <w:pPr>
        <w:ind w:firstLine="202"/>
      </w:pPr>
      <w:r>
        <w:t>This subkey calculation is then used in the following line to compute the increment:</w:t>
      </w:r>
    </w:p>
    <w:p w14:paraId="3551DEE1" w14:textId="77777777" w:rsidR="00B32540" w:rsidRDefault="006424B6" w:rsidP="00B32540">
      <w:pPr>
        <w:keepNext/>
      </w:pPr>
      <w:r>
        <w:rPr>
          <w:noProof/>
        </w:rPr>
        <w:drawing>
          <wp:inline distT="0" distB="0" distL="0" distR="0" wp14:anchorId="610D743C" wp14:editId="61127485">
            <wp:extent cx="3115150" cy="3114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4017" r="18681"/>
                    <a:stretch/>
                  </pic:blipFill>
                  <pic:spPr bwMode="auto">
                    <a:xfrm>
                      <a:off x="0" y="0"/>
                      <a:ext cx="3293269" cy="329310"/>
                    </a:xfrm>
                    <a:prstGeom prst="rect">
                      <a:avLst/>
                    </a:prstGeom>
                    <a:noFill/>
                    <a:ln>
                      <a:noFill/>
                    </a:ln>
                    <a:extLst>
                      <a:ext uri="{53640926-AAD7-44D8-BBD7-CCE9431645EC}">
                        <a14:shadowObscured xmlns:a14="http://schemas.microsoft.com/office/drawing/2010/main"/>
                      </a:ext>
                    </a:extLst>
                  </pic:spPr>
                </pic:pic>
              </a:graphicData>
            </a:graphic>
          </wp:inline>
        </w:drawing>
      </w:r>
    </w:p>
    <w:p w14:paraId="4CC287DB" w14:textId="3B418AC6" w:rsidR="00C93104" w:rsidRDefault="00B32540" w:rsidP="00B32540">
      <w:pPr>
        <w:pStyle w:val="Caption"/>
      </w:pPr>
      <w:r>
        <w:t xml:space="preserve">Figure </w:t>
      </w:r>
      <w:fldSimple w:instr=" SEQ Figure \* ARABIC ">
        <w:r>
          <w:rPr>
            <w:noProof/>
          </w:rPr>
          <w:t>13</w:t>
        </w:r>
      </w:fldSimple>
      <w:r>
        <w:t xml:space="preserve"> - XTEA Feistel Step Increment Logic</w:t>
      </w:r>
    </w:p>
    <w:p w14:paraId="3C44BB3A" w14:textId="65FB599F" w:rsidR="006424B6" w:rsidRDefault="006424B6" w:rsidP="00B32540">
      <w:pPr>
        <w:ind w:firstLine="202"/>
      </w:pPr>
      <w:r>
        <w:t>Comparing this line to figures 2 &amp; 5 the logic implemented is identical.</w:t>
      </w:r>
    </w:p>
    <w:p w14:paraId="107B714D" w14:textId="4B2EF611" w:rsidR="006424B6" w:rsidRDefault="006424B6" w:rsidP="00B32540">
      <w:pPr>
        <w:ind w:firstLine="202"/>
      </w:pPr>
      <w:r>
        <w:t>Once this increment is computed, the increment now must be used to increment or decrement the current input values provided to the feistel step decoder/encoder. This is performed in the output_decode process:</w:t>
      </w:r>
    </w:p>
    <w:p w14:paraId="3655F710" w14:textId="77777777" w:rsidR="00B32540" w:rsidRDefault="006424B6" w:rsidP="00B32540">
      <w:pPr>
        <w:keepNext/>
      </w:pPr>
      <w:r>
        <w:rPr>
          <w:noProof/>
        </w:rPr>
        <w:drawing>
          <wp:inline distT="0" distB="0" distL="0" distR="0" wp14:anchorId="49D186CF" wp14:editId="6DA93B58">
            <wp:extent cx="3200400" cy="1348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48105"/>
                    </a:xfrm>
                    <a:prstGeom prst="rect">
                      <a:avLst/>
                    </a:prstGeom>
                    <a:noFill/>
                    <a:ln>
                      <a:noFill/>
                    </a:ln>
                  </pic:spPr>
                </pic:pic>
              </a:graphicData>
            </a:graphic>
          </wp:inline>
        </w:drawing>
      </w:r>
    </w:p>
    <w:p w14:paraId="48684F44" w14:textId="46D63E5D" w:rsidR="006424B6" w:rsidRDefault="00B32540" w:rsidP="00B32540">
      <w:pPr>
        <w:pStyle w:val="Caption"/>
      </w:pPr>
      <w:r>
        <w:t xml:space="preserve">Figure </w:t>
      </w:r>
      <w:fldSimple w:instr=" SEQ Figure \* ARABIC ">
        <w:r>
          <w:rPr>
            <w:noProof/>
          </w:rPr>
          <w:t>14</w:t>
        </w:r>
      </w:fldSimple>
      <w:r>
        <w:t xml:space="preserve"> - XTEA Feistel Step Output Decode</w:t>
      </w:r>
    </w:p>
    <w:p w14:paraId="65B7F1A5" w14:textId="025FB2EB" w:rsidR="006424B6" w:rsidRDefault="00CF511A" w:rsidP="000168DA">
      <w:r>
        <w:t>This process is simple, taking the input of reset and the decoding/encoding flag, and based on the combination of those inputs either resets the y0 values to 0 for a reset or in the case of no reset it applies an increment or decrement to the values based on the mode selected.</w:t>
      </w:r>
    </w:p>
    <w:p w14:paraId="37656EAA" w14:textId="4F195009" w:rsidR="00CF511A" w:rsidRPr="000168DA" w:rsidRDefault="00B32540" w:rsidP="000168DA">
      <w:r>
        <w:rPr>
          <w:noProof/>
        </w:rPr>
        <w:drawing>
          <wp:anchor distT="0" distB="0" distL="114300" distR="114300" simplePos="0" relativeHeight="251661312" behindDoc="1" locked="0" layoutInCell="1" allowOverlap="1" wp14:anchorId="343DDE69" wp14:editId="19205A44">
            <wp:simplePos x="0" y="0"/>
            <wp:positionH relativeFrom="margin">
              <wp:align>right</wp:align>
            </wp:positionH>
            <wp:positionV relativeFrom="paragraph">
              <wp:posOffset>1124585</wp:posOffset>
            </wp:positionV>
            <wp:extent cx="6550660" cy="2978785"/>
            <wp:effectExtent l="0" t="0" r="2540" b="0"/>
            <wp:wrapTight wrapText="bothSides">
              <wp:wrapPolygon edited="0">
                <wp:start x="0" y="0"/>
                <wp:lineTo x="0" y="21411"/>
                <wp:lineTo x="21546" y="21411"/>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0660" cy="297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C20">
        <w:rPr>
          <w:noProof/>
        </w:rPr>
        <mc:AlternateContent>
          <mc:Choice Requires="wps">
            <w:drawing>
              <wp:anchor distT="0" distB="0" distL="114300" distR="114300" simplePos="0" relativeHeight="251707392" behindDoc="1" locked="0" layoutInCell="1" allowOverlap="1" wp14:anchorId="44C56A4D" wp14:editId="4CAEF309">
                <wp:simplePos x="0" y="0"/>
                <wp:positionH relativeFrom="column">
                  <wp:posOffset>18067</wp:posOffset>
                </wp:positionH>
                <wp:positionV relativeFrom="paragraph">
                  <wp:posOffset>3999506</wp:posOffset>
                </wp:positionV>
                <wp:extent cx="6550660" cy="635"/>
                <wp:effectExtent l="0" t="0" r="0" b="0"/>
                <wp:wrapTight wrapText="bothSides">
                  <wp:wrapPolygon edited="0">
                    <wp:start x="0" y="0"/>
                    <wp:lineTo x="0" y="21600"/>
                    <wp:lineTo x="21600" y="21600"/>
                    <wp:lineTo x="21600" y="0"/>
                  </wp:wrapPolygon>
                </wp:wrapTight>
                <wp:docPr id="3082" name="Text Box 3082"/>
                <wp:cNvGraphicFramePr/>
                <a:graphic xmlns:a="http://schemas.openxmlformats.org/drawingml/2006/main">
                  <a:graphicData uri="http://schemas.microsoft.com/office/word/2010/wordprocessingShape">
                    <wps:wsp>
                      <wps:cNvSpPr txBox="1"/>
                      <wps:spPr>
                        <a:xfrm>
                          <a:off x="0" y="0"/>
                          <a:ext cx="6550660" cy="635"/>
                        </a:xfrm>
                        <a:prstGeom prst="rect">
                          <a:avLst/>
                        </a:prstGeom>
                        <a:solidFill>
                          <a:prstClr val="white"/>
                        </a:solidFill>
                        <a:ln>
                          <a:noFill/>
                        </a:ln>
                      </wps:spPr>
                      <wps:txbx>
                        <w:txbxContent>
                          <w:p w14:paraId="010C9DA1" w14:textId="772CCC5C" w:rsidR="001D3C20" w:rsidRPr="00006D4E" w:rsidRDefault="001D3C20" w:rsidP="001D3C20">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15</w:t>
                            </w:r>
                            <w:r w:rsidR="00367414">
                              <w:rPr>
                                <w:noProof/>
                              </w:rPr>
                              <w:fldChar w:fldCharType="end"/>
                            </w:r>
                            <w:r>
                              <w:t xml:space="preserve"> - XTEA Decoding / Encoding Module State Machine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56A4D" id="Text Box 3082" o:spid="_x0000_s1027" type="#_x0000_t202" style="position:absolute;margin-left:1.4pt;margin-top:314.9pt;width:515.8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" stroked="f">
                <v:textbox style="mso-fit-shape-to-text:t" inset="0,0,0,0">
                  <w:txbxContent>
                    <w:p w14:paraId="010C9DA1" w14:textId="772CCC5C" w:rsidR="001D3C20" w:rsidRPr="00006D4E" w:rsidRDefault="001D3C20" w:rsidP="001D3C20">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15</w:t>
                      </w:r>
                      <w:r w:rsidR="00367414">
                        <w:rPr>
                          <w:noProof/>
                        </w:rPr>
                        <w:fldChar w:fldCharType="end"/>
                      </w:r>
                      <w:r>
                        <w:t xml:space="preserve"> - XTEA Decoding / Encoding Module State Machine Logic</w:t>
                      </w:r>
                    </w:p>
                  </w:txbxContent>
                </v:textbox>
                <w10:wrap type="tight"/>
              </v:shape>
            </w:pict>
          </mc:Fallback>
        </mc:AlternateContent>
      </w:r>
      <w:r w:rsidR="00CF511A">
        <w:t>It is also worth noting that no clock is used for these components, allowing them to function between clock cycles, always outputting the correct value based on the inputs provided. The clock synchronization is provided by the higher-level components.</w:t>
      </w:r>
    </w:p>
    <w:p w14:paraId="7AC580F4" w14:textId="45C48475" w:rsidR="00CF511A" w:rsidRPr="00CF511A" w:rsidRDefault="009A78CC" w:rsidP="00CF511A">
      <w:pPr>
        <w:pStyle w:val="Heading2"/>
        <w:rPr>
          <w:sz w:val="22"/>
        </w:rPr>
      </w:pPr>
      <w:bookmarkStart w:id="27" w:name="_Toc72678296"/>
      <w:bookmarkStart w:id="28" w:name="_Toc72678352"/>
      <w:r>
        <w:rPr>
          <w:sz w:val="22"/>
        </w:rPr>
        <w:t>Encoding</w:t>
      </w:r>
      <w:r w:rsidR="0008229E">
        <w:rPr>
          <w:sz w:val="22"/>
        </w:rPr>
        <w:t xml:space="preserve"> &amp; Decoding Module</w:t>
      </w:r>
      <w:bookmarkEnd w:id="27"/>
      <w:bookmarkEnd w:id="28"/>
    </w:p>
    <w:p w14:paraId="73FD3764" w14:textId="77777777" w:rsidR="001D3C20" w:rsidRDefault="00CF511A" w:rsidP="001D3C20">
      <w:pPr>
        <w:keepNext/>
      </w:pPr>
      <w:r>
        <w:rPr>
          <w:noProof/>
        </w:rPr>
        <w:drawing>
          <wp:inline distT="0" distB="0" distL="0" distR="0" wp14:anchorId="2D664377" wp14:editId="47331031">
            <wp:extent cx="1835113" cy="3293012"/>
            <wp:effectExtent l="0" t="508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844566" cy="3309975"/>
                    </a:xfrm>
                    <a:prstGeom prst="rect">
                      <a:avLst/>
                    </a:prstGeom>
                    <a:noFill/>
                    <a:ln>
                      <a:noFill/>
                    </a:ln>
                  </pic:spPr>
                </pic:pic>
              </a:graphicData>
            </a:graphic>
          </wp:inline>
        </w:drawing>
      </w:r>
    </w:p>
    <w:p w14:paraId="566FA7FD" w14:textId="1275C9E8" w:rsidR="00CF511A"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16</w:t>
      </w:r>
      <w:r w:rsidR="00367414">
        <w:rPr>
          <w:noProof/>
        </w:rPr>
        <w:fldChar w:fldCharType="end"/>
      </w:r>
      <w:r>
        <w:t xml:space="preserve"> - XTEA Encoding and Decoding Module Block Diagram</w:t>
      </w:r>
    </w:p>
    <w:p w14:paraId="4B922B5E" w14:textId="357665FA" w:rsidR="006B4D60" w:rsidRDefault="00CF511A" w:rsidP="00CF511A">
      <w:r>
        <w:t xml:space="preserve">One level higher than </w:t>
      </w:r>
      <w:r w:rsidR="00B32540">
        <w:t>the</w:t>
      </w:r>
      <w:r>
        <w:t xml:space="preserve"> feistel step</w:t>
      </w:r>
      <w:r w:rsidR="00B32540">
        <w:t>s</w:t>
      </w:r>
      <w:r>
        <w:t xml:space="preserve"> is the component that handles the XTEA algorithm, as shown in the image it instantiates one of each of the feistel steps in the XTEA algorithm. In addition to this</w:t>
      </w:r>
      <w:r w:rsidR="006F2796">
        <w:t>,</w:t>
      </w:r>
      <w:r>
        <w:t xml:space="preserve"> it also implements some state-based logic. The states required of the system are an idle state</w:t>
      </w:r>
      <w:r w:rsidR="00541787">
        <w:t xml:space="preserve"> (StartState)</w:t>
      </w:r>
      <w:r>
        <w:t xml:space="preserve">, a state where the module is waiting for input from components higher up. This state also serves as a reset state, setting all outputs and internal signals to 0 when in this state. Following on from this state there are two states for each step of the algorithm, these states are known as ProcessStateD1E2 </w:t>
      </w:r>
      <w:r w:rsidR="006B4D60">
        <w:t xml:space="preserve">(decoding step 1, encoding step 2) </w:t>
      </w:r>
      <w:r>
        <w:t>and ProcessStateD2E1</w:t>
      </w:r>
      <w:r w:rsidR="006B4D60">
        <w:t xml:space="preserve"> (decoding step 2, encoding step 1). These states simply </w:t>
      </w:r>
      <w:r w:rsidR="00A50D0B">
        <w:t>increment,</w:t>
      </w:r>
      <w:r w:rsidR="006B4D60">
        <w:t xml:space="preserve"> </w:t>
      </w:r>
      <w:r w:rsidR="00A50D0B">
        <w:t>or</w:t>
      </w:r>
      <w:r w:rsidR="006B4D60">
        <w:t xml:space="preserve"> decrement sum based on the mode of the system, in addition to applying the new values for y0, y1, z</w:t>
      </w:r>
      <w:r w:rsidR="00541787">
        <w:t>0, and</w:t>
      </w:r>
      <w:r w:rsidR="006B4D60">
        <w:t xml:space="preserve"> z1 based on which state the system is currently in.</w:t>
      </w:r>
    </w:p>
    <w:p w14:paraId="2E8357D2" w14:textId="77777777" w:rsidR="006B4D60" w:rsidRDefault="006B4D60" w:rsidP="00CF511A">
      <w:r>
        <w:t xml:space="preserve">This module can be split into 3 processes: </w:t>
      </w:r>
    </w:p>
    <w:p w14:paraId="3AE3488B" w14:textId="22907212" w:rsidR="00541787" w:rsidRDefault="006B4D60" w:rsidP="00CF511A">
      <w:r>
        <w:t>A next state decode; where the next state of the system is computed, controlling the flow of the module. This process works by taking a case statement based on the current state of the system, and with a process variable ns_iterator</w:t>
      </w:r>
      <w:r w:rsidR="00541787">
        <w:t xml:space="preserve"> alongside the current decryption/encryption mode allows the system to move between states. </w:t>
      </w:r>
    </w:p>
    <w:p w14:paraId="350C089B" w14:textId="77777777" w:rsidR="001D3C20" w:rsidRDefault="00541787" w:rsidP="001D3C20">
      <w:pPr>
        <w:keepNext/>
        <w:ind w:firstLine="202"/>
      </w:pPr>
      <w:r>
        <w:lastRenderedPageBreak/>
        <w:t xml:space="preserve">When in the starting state if an internal signal from a higher-level component is triggered, the system will move states into either decoding step1, or encoding step1 depending on the mode of the system. This state also resets the iterator to 0. </w:t>
      </w:r>
      <w:r>
        <w:rPr>
          <w:noProof/>
        </w:rPr>
        <w:drawing>
          <wp:inline distT="0" distB="0" distL="0" distR="0" wp14:anchorId="607107CF" wp14:editId="66A2FBC4">
            <wp:extent cx="3200400" cy="1652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b="69417"/>
                    <a:stretch/>
                  </pic:blipFill>
                  <pic:spPr bwMode="auto">
                    <a:xfrm>
                      <a:off x="0" y="0"/>
                      <a:ext cx="3200400" cy="1652905"/>
                    </a:xfrm>
                    <a:prstGeom prst="rect">
                      <a:avLst/>
                    </a:prstGeom>
                    <a:noFill/>
                    <a:ln>
                      <a:noFill/>
                    </a:ln>
                    <a:extLst>
                      <a:ext uri="{53640926-AAD7-44D8-BBD7-CCE9431645EC}">
                        <a14:shadowObscured xmlns:a14="http://schemas.microsoft.com/office/drawing/2010/main"/>
                      </a:ext>
                    </a:extLst>
                  </pic:spPr>
                </pic:pic>
              </a:graphicData>
            </a:graphic>
          </wp:inline>
        </w:drawing>
      </w:r>
    </w:p>
    <w:p w14:paraId="378EA9DD" w14:textId="3D7629A9" w:rsidR="00541787"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17</w:t>
      </w:r>
      <w:r w:rsidR="00367414">
        <w:rPr>
          <w:noProof/>
        </w:rPr>
        <w:fldChar w:fldCharType="end"/>
      </w:r>
      <w:r>
        <w:t xml:space="preserve"> - XTEA Encoding / Decoding Module Start State</w:t>
      </w:r>
      <w:r>
        <w:rPr>
          <w:noProof/>
        </w:rPr>
        <w:t xml:space="preserve"> Decoding Logic</w:t>
      </w:r>
    </w:p>
    <w:p w14:paraId="5DFF7C55" w14:textId="68BEA770" w:rsidR="001D3C20" w:rsidRDefault="00541787" w:rsidP="001D3C20">
      <w:pPr>
        <w:keepNext/>
        <w:ind w:firstLine="202"/>
      </w:pPr>
      <w:r>
        <w:t>With some logic based on the iterator, the code can compute if the algorithm has done its total amount of cycles and if so, the state machine can move onto the output state. If this is not the case</w:t>
      </w:r>
      <w:r w:rsidR="006F2796">
        <w:t>,</w:t>
      </w:r>
      <w:r>
        <w:t xml:space="preserve"> however, the state machine will flip between these two states until this logic returns a high value.</w:t>
      </w:r>
      <w:r w:rsidRPr="00541787">
        <w:rPr>
          <w:noProof/>
        </w:rPr>
        <w:t xml:space="preserve"> </w:t>
      </w:r>
      <w:r>
        <w:rPr>
          <w:noProof/>
        </w:rPr>
        <w:drawing>
          <wp:inline distT="0" distB="0" distL="0" distR="0" wp14:anchorId="029CE3DD" wp14:editId="57DE5499">
            <wp:extent cx="3181350" cy="1514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t="31211" b="31220"/>
                    <a:stretch/>
                  </pic:blipFill>
                  <pic:spPr bwMode="auto">
                    <a:xfrm>
                      <a:off x="0" y="0"/>
                      <a:ext cx="3181985" cy="1514359"/>
                    </a:xfrm>
                    <a:prstGeom prst="rect">
                      <a:avLst/>
                    </a:prstGeom>
                    <a:noFill/>
                    <a:ln>
                      <a:noFill/>
                    </a:ln>
                    <a:extLst>
                      <a:ext uri="{53640926-AAD7-44D8-BBD7-CCE9431645EC}">
                        <a14:shadowObscured xmlns:a14="http://schemas.microsoft.com/office/drawing/2010/main"/>
                      </a:ext>
                    </a:extLst>
                  </pic:spPr>
                </pic:pic>
              </a:graphicData>
            </a:graphic>
          </wp:inline>
        </w:drawing>
      </w:r>
    </w:p>
    <w:p w14:paraId="4926A3A9" w14:textId="1962472E" w:rsidR="006B4D60"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18</w:t>
      </w:r>
      <w:r w:rsidR="00367414">
        <w:rPr>
          <w:noProof/>
        </w:rPr>
        <w:fldChar w:fldCharType="end"/>
      </w:r>
      <w:r>
        <w:t xml:space="preserve"> - XTEA Encoding / Decoding Module Process State Outputs</w:t>
      </w:r>
    </w:p>
    <w:p w14:paraId="534E8979" w14:textId="752A5A30" w:rsidR="00541787" w:rsidRDefault="00541787" w:rsidP="00541787">
      <w:pPr>
        <w:ind w:firstLine="202"/>
      </w:pPr>
      <w:r>
        <w:t>Even in the output state</w:t>
      </w:r>
      <w:r w:rsidR="006F2796">
        <w:t>,</w:t>
      </w:r>
      <w:r>
        <w:t xml:space="preserve"> the iterator is used to ensure that enough time is spent in this state for the higher-level components to pick 4 32-bit words out of the 128-bit output provided. This then resets back to the start state, waiting for the next algorithm to be performed.</w:t>
      </w:r>
    </w:p>
    <w:p w14:paraId="32C055B1" w14:textId="77777777" w:rsidR="001D3C20" w:rsidRDefault="00541787" w:rsidP="001D3C20">
      <w:pPr>
        <w:keepNext/>
      </w:pPr>
      <w:r>
        <w:rPr>
          <w:noProof/>
        </w:rPr>
        <w:drawing>
          <wp:inline distT="0" distB="0" distL="0" distR="0" wp14:anchorId="7C5E1ABC" wp14:editId="31ED1C00">
            <wp:extent cx="3200400" cy="120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77675"/>
                    <a:stretch/>
                  </pic:blipFill>
                  <pic:spPr bwMode="auto">
                    <a:xfrm>
                      <a:off x="0" y="0"/>
                      <a:ext cx="320040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13A3DC97" w14:textId="332B064E" w:rsidR="00541787"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19</w:t>
      </w:r>
      <w:r w:rsidR="00367414">
        <w:rPr>
          <w:noProof/>
        </w:rPr>
        <w:fldChar w:fldCharType="end"/>
      </w:r>
      <w:r>
        <w:t xml:space="preserve"> - </w:t>
      </w:r>
      <w:r w:rsidRPr="004B22B8">
        <w:t xml:space="preserve">XTEA Encoding / Decoding Module </w:t>
      </w:r>
      <w:r>
        <w:t>Next State Decode Process Output State Logic</w:t>
      </w:r>
    </w:p>
    <w:p w14:paraId="359CBFFA" w14:textId="74D2CFDB" w:rsidR="006B4D60" w:rsidRDefault="00541787" w:rsidP="00CF511A">
      <w:r>
        <w:t>The second process is the</w:t>
      </w:r>
      <w:r w:rsidR="006B4D60">
        <w:t xml:space="preserve"> </w:t>
      </w:r>
      <w:r>
        <w:t>s</w:t>
      </w:r>
      <w:r w:rsidR="006B4D60">
        <w:t xml:space="preserve">um block process, </w:t>
      </w:r>
      <w:r>
        <w:t>this</w:t>
      </w:r>
      <w:r w:rsidR="006B4D60">
        <w:t xml:space="preserve"> handles the increment and decrementing of the sum signal by the constant delta as well as initializing values. This sum</w:t>
      </w:r>
      <w:r w:rsidR="006F2796">
        <w:t>ming</w:t>
      </w:r>
      <w:r w:rsidR="006B4D60">
        <w:t xml:space="preserve"> process only happens on the rising edge of the clock, meaning that the logic happening on the falling edge of the clock can always have an updated sum value.</w:t>
      </w:r>
    </w:p>
    <w:p w14:paraId="71ECBACA" w14:textId="77777777" w:rsidR="001D3C20" w:rsidRDefault="006B4D60" w:rsidP="001D3C20">
      <w:pPr>
        <w:keepNext/>
      </w:pPr>
      <w:r>
        <w:rPr>
          <w:noProof/>
        </w:rPr>
        <w:drawing>
          <wp:inline distT="0" distB="0" distL="0" distR="0" wp14:anchorId="5A8B350A" wp14:editId="590561B8">
            <wp:extent cx="2574925"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4925" cy="2377440"/>
                    </a:xfrm>
                    <a:prstGeom prst="rect">
                      <a:avLst/>
                    </a:prstGeom>
                    <a:noFill/>
                    <a:ln>
                      <a:noFill/>
                    </a:ln>
                  </pic:spPr>
                </pic:pic>
              </a:graphicData>
            </a:graphic>
          </wp:inline>
        </w:drawing>
      </w:r>
    </w:p>
    <w:p w14:paraId="3632BC17" w14:textId="2C4E4A45" w:rsidR="006B4D60"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20</w:t>
      </w:r>
      <w:r w:rsidR="00367414">
        <w:rPr>
          <w:noProof/>
        </w:rPr>
        <w:fldChar w:fldCharType="end"/>
      </w:r>
      <w:r>
        <w:t xml:space="preserve"> - </w:t>
      </w:r>
      <w:r w:rsidRPr="00374223">
        <w:t xml:space="preserve">XTEA Encoding / Decoding Module </w:t>
      </w:r>
      <w:r>
        <w:t>Sum Process</w:t>
      </w:r>
    </w:p>
    <w:p w14:paraId="2801FF0A" w14:textId="143B0974" w:rsidR="006B4D60" w:rsidRDefault="006B4D60" w:rsidP="00CF511A">
      <w:r>
        <w:t>And finally, the output decode process handles the 32-bit words updating to their new values, in addition to setting them to the input provide</w:t>
      </w:r>
      <w:r w:rsidR="009A423C">
        <w:t>d</w:t>
      </w:r>
      <w:r>
        <w:t xml:space="preserve"> at the start of the algorithm, and their output at the end.</w:t>
      </w:r>
      <w:r w:rsidR="009A423C">
        <w:t xml:space="preserve"> This process only happens on the falling edge of the clock, allowing the sum process to happen between output decodes. This is because the sum must happen between the two states, not concurrently.</w:t>
      </w:r>
    </w:p>
    <w:p w14:paraId="4DD4EB9B" w14:textId="77777777" w:rsidR="001D3C20" w:rsidRDefault="00541787" w:rsidP="001D3C20">
      <w:pPr>
        <w:keepNext/>
      </w:pPr>
      <w:r>
        <w:rPr>
          <w:noProof/>
        </w:rPr>
        <w:drawing>
          <wp:inline distT="0" distB="0" distL="0" distR="0" wp14:anchorId="29CCCDE5" wp14:editId="41A9F461">
            <wp:extent cx="3181985" cy="40090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t="904"/>
                    <a:stretch/>
                  </pic:blipFill>
                  <pic:spPr bwMode="auto">
                    <a:xfrm>
                      <a:off x="0" y="0"/>
                      <a:ext cx="3181985" cy="4009009"/>
                    </a:xfrm>
                    <a:prstGeom prst="rect">
                      <a:avLst/>
                    </a:prstGeom>
                    <a:noFill/>
                    <a:ln>
                      <a:noFill/>
                    </a:ln>
                    <a:extLst>
                      <a:ext uri="{53640926-AAD7-44D8-BBD7-CCE9431645EC}">
                        <a14:shadowObscured xmlns:a14="http://schemas.microsoft.com/office/drawing/2010/main"/>
                      </a:ext>
                    </a:extLst>
                  </pic:spPr>
                </pic:pic>
              </a:graphicData>
            </a:graphic>
          </wp:inline>
        </w:drawing>
      </w:r>
    </w:p>
    <w:p w14:paraId="46E3863F" w14:textId="54F3CEBD" w:rsidR="006B4D60"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21</w:t>
      </w:r>
      <w:r w:rsidR="00367414">
        <w:rPr>
          <w:noProof/>
        </w:rPr>
        <w:fldChar w:fldCharType="end"/>
      </w:r>
      <w:r>
        <w:t xml:space="preserve"> - </w:t>
      </w:r>
      <w:r w:rsidRPr="00CA7E38">
        <w:t xml:space="preserve">XTEA Encoding / Decoding Module </w:t>
      </w:r>
      <w:r>
        <w:t>Output Decode Process State Logic</w:t>
      </w:r>
    </w:p>
    <w:p w14:paraId="1A96BA13" w14:textId="6DF96804" w:rsidR="00541787" w:rsidRDefault="00B32540" w:rsidP="00CF511A">
      <w:pPr>
        <w:rPr>
          <w:noProof/>
        </w:rPr>
      </w:pPr>
      <w:r>
        <w:rPr>
          <w:noProof/>
        </w:rPr>
        <w:br w:type="page"/>
      </w:r>
    </w:p>
    <w:p w14:paraId="797C2672" w14:textId="28E35E77" w:rsidR="00F90236" w:rsidRDefault="009A423C" w:rsidP="009A423C">
      <w:pPr>
        <w:ind w:firstLine="202"/>
      </w:pPr>
      <w:r>
        <w:lastRenderedPageBreak/>
        <w:t xml:space="preserve">Instantiating the feistel steps helps to keep this component simple, hiding the complex algorithm behind a component allows for a single assignment rather than a large string of logic within the higher-level components. These 32-bit values are then concatenated back to the 128-bit data_out signal which is in turn read by the </w:t>
      </w:r>
      <w:r w:rsidR="00A50D0B">
        <w:t>top-level</w:t>
      </w:r>
      <w:r>
        <w:t xml:space="preserve"> component.</w:t>
      </w:r>
    </w:p>
    <w:p w14:paraId="52F512E8" w14:textId="1C4BC445" w:rsidR="0008229E" w:rsidRDefault="0008229E" w:rsidP="0008229E">
      <w:pPr>
        <w:pStyle w:val="Heading2"/>
        <w:rPr>
          <w:sz w:val="22"/>
        </w:rPr>
      </w:pPr>
      <w:bookmarkStart w:id="29" w:name="_Toc72678297"/>
      <w:bookmarkStart w:id="30" w:name="_Toc72678353"/>
      <w:r>
        <w:rPr>
          <w:sz w:val="22"/>
        </w:rPr>
        <w:t>Top</w:t>
      </w:r>
      <w:r w:rsidR="006F2796">
        <w:rPr>
          <w:sz w:val="22"/>
        </w:rPr>
        <w:t>-</w:t>
      </w:r>
      <w:r>
        <w:rPr>
          <w:sz w:val="22"/>
        </w:rPr>
        <w:t>Level Module</w:t>
      </w:r>
      <w:bookmarkEnd w:id="29"/>
      <w:bookmarkEnd w:id="30"/>
    </w:p>
    <w:p w14:paraId="5B416026" w14:textId="77777777" w:rsidR="001D3C20" w:rsidRDefault="009A423C" w:rsidP="001D3C20">
      <w:pPr>
        <w:keepNext/>
      </w:pPr>
      <w:r>
        <w:rPr>
          <w:noProof/>
        </w:rPr>
        <w:drawing>
          <wp:inline distT="0" distB="0" distL="0" distR="0" wp14:anchorId="6668793A" wp14:editId="638CDD44">
            <wp:extent cx="3200400" cy="1309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309370"/>
                    </a:xfrm>
                    <a:prstGeom prst="rect">
                      <a:avLst/>
                    </a:prstGeom>
                    <a:noFill/>
                    <a:ln>
                      <a:noFill/>
                    </a:ln>
                  </pic:spPr>
                </pic:pic>
              </a:graphicData>
            </a:graphic>
          </wp:inline>
        </w:drawing>
      </w:r>
    </w:p>
    <w:p w14:paraId="1E1BD4D7" w14:textId="3D80C4F8" w:rsidR="009A423C" w:rsidRDefault="001D3C20" w:rsidP="001D3C20">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22</w:t>
      </w:r>
      <w:r w:rsidR="00367414">
        <w:rPr>
          <w:noProof/>
        </w:rPr>
        <w:fldChar w:fldCharType="end"/>
      </w:r>
      <w:r>
        <w:t xml:space="preserve"> - XTEA Top Block Diagram</w:t>
      </w:r>
    </w:p>
    <w:p w14:paraId="70466ACF" w14:textId="3B2BA9E3" w:rsidR="00A50D0B" w:rsidRDefault="00A50D0B" w:rsidP="009A423C">
      <w:r>
        <w:t>Now that the lower-level instantiated components have been described, it is possible to understand the top-level component. The purpose of the top-level component is to interface between the 128-bit XTEA algorithm implementation in xtea_enc_dec and the 32-bit inputs provided in the testbench xtea_tb.</w:t>
      </w:r>
    </w:p>
    <w:p w14:paraId="079DF585" w14:textId="32C65C09" w:rsidR="00A50D0B" w:rsidRDefault="00A50D0B" w:rsidP="009A423C">
      <w:r>
        <w:t>Due to the wide array of tasks that the top</w:t>
      </w:r>
      <w:r w:rsidR="006F2796">
        <w:t>-</w:t>
      </w:r>
      <w:r>
        <w:t xml:space="preserve">level must compute there is a requirement for state-based logic, akin to the state system utilised in the </w:t>
      </w:r>
      <w:r w:rsidR="00B32540">
        <w:t>e</w:t>
      </w:r>
      <w:r>
        <w:t>nc_</w:t>
      </w:r>
      <w:r w:rsidR="00B32540">
        <w:t>d</w:t>
      </w:r>
      <w:r>
        <w:t>ec instantiated component. The states required are:</w:t>
      </w:r>
    </w:p>
    <w:p w14:paraId="5F2DFBAE" w14:textId="243E61A9" w:rsidR="00A50D0B" w:rsidRDefault="00B32540" w:rsidP="009A423C">
      <w:r w:rsidRPr="00CB1273">
        <w:rPr>
          <w:noProof/>
        </w:rPr>
        <w:drawing>
          <wp:anchor distT="0" distB="0" distL="114300" distR="114300" simplePos="0" relativeHeight="251664384" behindDoc="1" locked="0" layoutInCell="1" allowOverlap="1" wp14:anchorId="45290044" wp14:editId="08354B11">
            <wp:simplePos x="0" y="0"/>
            <wp:positionH relativeFrom="margin">
              <wp:align>left</wp:align>
            </wp:positionH>
            <wp:positionV relativeFrom="paragraph">
              <wp:posOffset>2951566</wp:posOffset>
            </wp:positionV>
            <wp:extent cx="6539865" cy="1428750"/>
            <wp:effectExtent l="0" t="0" r="0" b="0"/>
            <wp:wrapTight wrapText="bothSides">
              <wp:wrapPolygon edited="0">
                <wp:start x="0" y="0"/>
                <wp:lineTo x="0" y="21312"/>
                <wp:lineTo x="21518" y="21312"/>
                <wp:lineTo x="21518" y="0"/>
                <wp:lineTo x="0" y="0"/>
              </wp:wrapPolygon>
            </wp:wrapTight>
            <wp:docPr id="3076" name="Picture 4">
              <a:extLst xmlns:a="http://schemas.openxmlformats.org/drawingml/2006/main">
                <a:ext uri="{FF2B5EF4-FFF2-40B4-BE49-F238E27FC236}">
                  <a16:creationId xmlns:a16="http://schemas.microsoft.com/office/drawing/2014/main" id="{2E63132C-CB69-4BFB-854B-30856E43A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2E63132C-CB69-4BFB-854B-30856E43A3AC}"/>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t="8207" b="39694"/>
                    <a:stretch/>
                  </pic:blipFill>
                  <pic:spPr bwMode="auto">
                    <a:xfrm>
                      <a:off x="0" y="0"/>
                      <a:ext cx="6539865" cy="1428750"/>
                    </a:xfrm>
                    <a:prstGeom prst="rect">
                      <a:avLst/>
                    </a:prstGeom>
                    <a:noFill/>
                  </pic:spPr>
                </pic:pic>
              </a:graphicData>
            </a:graphic>
            <wp14:sizeRelH relativeFrom="margin">
              <wp14:pctWidth>0</wp14:pctWidth>
            </wp14:sizeRelH>
            <wp14:sizeRelV relativeFrom="margin">
              <wp14:pctHeight>0</wp14:pctHeight>
            </wp14:sizeRelV>
          </wp:anchor>
        </w:drawing>
      </w:r>
      <w:r w:rsidR="001A26D3">
        <w:rPr>
          <w:noProof/>
        </w:rPr>
        <mc:AlternateContent>
          <mc:Choice Requires="wps">
            <w:drawing>
              <wp:anchor distT="0" distB="0" distL="114300" distR="114300" simplePos="0" relativeHeight="251666432" behindDoc="1" locked="0" layoutInCell="1" allowOverlap="1" wp14:anchorId="70ABCB0E" wp14:editId="784213BD">
                <wp:simplePos x="0" y="0"/>
                <wp:positionH relativeFrom="margin">
                  <wp:posOffset>138706</wp:posOffset>
                </wp:positionH>
                <wp:positionV relativeFrom="paragraph">
                  <wp:posOffset>4519918</wp:posOffset>
                </wp:positionV>
                <wp:extent cx="6539865" cy="635"/>
                <wp:effectExtent l="0" t="0" r="0" b="8255"/>
                <wp:wrapTight wrapText="bothSides">
                  <wp:wrapPolygon edited="0">
                    <wp:start x="0" y="0"/>
                    <wp:lineTo x="0" y="20698"/>
                    <wp:lineTo x="21518" y="20698"/>
                    <wp:lineTo x="2151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539865" cy="635"/>
                        </a:xfrm>
                        <a:prstGeom prst="rect">
                          <a:avLst/>
                        </a:prstGeom>
                        <a:solidFill>
                          <a:prstClr val="white"/>
                        </a:solidFill>
                        <a:ln>
                          <a:noFill/>
                        </a:ln>
                      </wps:spPr>
                      <wps:txbx>
                        <w:txbxContent>
                          <w:p w14:paraId="77855453" w14:textId="7383A45A" w:rsidR="00CB1273" w:rsidRPr="00D82EDA" w:rsidRDefault="00CB1273" w:rsidP="00CB1273">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23</w:t>
                            </w:r>
                            <w:r w:rsidR="00367414">
                              <w:rPr>
                                <w:noProof/>
                              </w:rPr>
                              <w:fldChar w:fldCharType="end"/>
                            </w:r>
                            <w:r>
                              <w:t xml:space="preserve"> - Top Level XTEA Interface State Machine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CB0E" id="Text Box 31" o:spid="_x0000_s1028" type="#_x0000_t202" style="position:absolute;margin-left:10.9pt;margin-top:355.9pt;width:514.9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GOLwIAAGY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" stroked="f">
                <v:textbox style="mso-fit-shape-to-text:t" inset="0,0,0,0">
                  <w:txbxContent>
                    <w:p w14:paraId="77855453" w14:textId="7383A45A" w:rsidR="00CB1273" w:rsidRPr="00D82EDA" w:rsidRDefault="00CB1273" w:rsidP="00CB1273">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23</w:t>
                      </w:r>
                      <w:r w:rsidR="00367414">
                        <w:rPr>
                          <w:noProof/>
                        </w:rPr>
                        <w:fldChar w:fldCharType="end"/>
                      </w:r>
                      <w:r>
                        <w:t xml:space="preserve"> - Top Level XTEA Interface State Machine Logic</w:t>
                      </w:r>
                    </w:p>
                  </w:txbxContent>
                </v:textbox>
                <w10:wrap type="tight" anchorx="margin"/>
              </v:shape>
            </w:pict>
          </mc:Fallback>
        </mc:AlternateContent>
      </w:r>
      <w:r w:rsidR="00A50D0B">
        <w:tab/>
        <w:t xml:space="preserve">An idle/reset state (idle), this state is responsible for resetting the outputs of the device to </w:t>
      </w:r>
      <w:r w:rsidR="00CB1273">
        <w:t xml:space="preserve">0, whilst monitoring the inputs from the testbench. As previously mentioned in the testbench section, </w:t>
      </w:r>
      <w:r w:rsidR="006F2796">
        <w:t xml:space="preserve">in </w:t>
      </w:r>
      <w:r w:rsidR="00CB1273">
        <w:t>figure 7 the testbench provides a signal of logic that will turn high when data is being inputted. This signal is what starts the device.</w:t>
      </w:r>
    </w:p>
    <w:p w14:paraId="5CB5D095" w14:textId="77777777" w:rsidR="001A26D3" w:rsidRDefault="00CB1273" w:rsidP="001A26D3">
      <w:pPr>
        <w:keepNext/>
      </w:pPr>
      <w:r>
        <w:rPr>
          <w:noProof/>
        </w:rPr>
        <w:drawing>
          <wp:inline distT="0" distB="0" distL="0" distR="0" wp14:anchorId="07E01A89" wp14:editId="61E9FD6C">
            <wp:extent cx="3200400" cy="306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3067685"/>
                    </a:xfrm>
                    <a:prstGeom prst="rect">
                      <a:avLst/>
                    </a:prstGeom>
                    <a:noFill/>
                    <a:ln>
                      <a:noFill/>
                    </a:ln>
                  </pic:spPr>
                </pic:pic>
              </a:graphicData>
            </a:graphic>
          </wp:inline>
        </w:drawing>
      </w:r>
    </w:p>
    <w:p w14:paraId="4CDE41EB" w14:textId="74BE047B" w:rsidR="00CB1273"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24</w:t>
      </w:r>
      <w:r w:rsidR="00367414">
        <w:rPr>
          <w:noProof/>
        </w:rPr>
        <w:fldChar w:fldCharType="end"/>
      </w:r>
      <w:r>
        <w:t xml:space="preserve"> - Top Level State Machine Idle, KeyDataIn &amp; EncDec States</w:t>
      </w:r>
    </w:p>
    <w:p w14:paraId="60973433" w14:textId="314BB720" w:rsidR="00531293" w:rsidRDefault="00531293" w:rsidP="009A423C">
      <w:r>
        <w:t>Once the key_data_valid signal has been received the system moves to the key data in states</w:t>
      </w:r>
    </w:p>
    <w:p w14:paraId="2911B168" w14:textId="77777777" w:rsidR="001A26D3" w:rsidRDefault="00531293" w:rsidP="001A26D3">
      <w:pPr>
        <w:keepNext/>
      </w:pPr>
      <w:r>
        <w:rPr>
          <w:noProof/>
        </w:rPr>
        <w:drawing>
          <wp:inline distT="0" distB="0" distL="0" distR="0" wp14:anchorId="129D2EFD" wp14:editId="4E4757CD">
            <wp:extent cx="2428875" cy="685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685800"/>
                    </a:xfrm>
                    <a:prstGeom prst="rect">
                      <a:avLst/>
                    </a:prstGeom>
                    <a:noFill/>
                    <a:ln>
                      <a:noFill/>
                    </a:ln>
                  </pic:spPr>
                </pic:pic>
              </a:graphicData>
            </a:graphic>
          </wp:inline>
        </w:drawing>
      </w:r>
    </w:p>
    <w:p w14:paraId="40BD0F75" w14:textId="1C2A115B" w:rsidR="00531293"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25</w:t>
      </w:r>
      <w:r w:rsidR="00367414">
        <w:rPr>
          <w:noProof/>
        </w:rPr>
        <w:fldChar w:fldCharType="end"/>
      </w:r>
      <w:r>
        <w:t xml:space="preserve"> - XTEA Top Level Idle State Logic</w:t>
      </w:r>
    </w:p>
    <w:p w14:paraId="3BE5B342" w14:textId="34FD4EE6" w:rsidR="00904345" w:rsidRDefault="00531293" w:rsidP="009A423C">
      <w:r>
        <w:t>These are sequential states with no logic controlling them, each state takes in the current input in key_word_in and data_word_in and applies it to the matching 32-bit part of the 128-bit input signal. The first assignment is performed in the idle state, this is due to the test</w:t>
      </w:r>
      <w:r w:rsidR="006F2796">
        <w:t xml:space="preserve"> </w:t>
      </w:r>
      <w:r>
        <w:t>benches data input routine, as seen in figure 7, the key_data_in_flag and first 32 bits of data and key are set at the same time, leaving no time to switch between states. Once these sequential states have been executed, the state machine moves to the encod</w:t>
      </w:r>
      <w:r w:rsidR="006F2796">
        <w:t>ing</w:t>
      </w:r>
      <w:r>
        <w:t xml:space="preserve"> state, which us</w:t>
      </w:r>
      <w:r w:rsidR="006F2796">
        <w:t>es</w:t>
      </w:r>
      <w:r>
        <w:t xml:space="preserve"> the internal start signal </w:t>
      </w:r>
      <w:r w:rsidR="006F2796">
        <w:t>to set</w:t>
      </w:r>
      <w:r>
        <w:t xml:space="preserve"> the enc_dec module to start encoding or decrypting depending on the selected mode.</w:t>
      </w:r>
      <w:r w:rsidR="00B9338E">
        <w:t xml:space="preserve"> The state machine sits within this state until another internal signal from the instantiated enc_dec module is returned. This signal is </w:t>
      </w:r>
      <w:r w:rsidR="00904345">
        <w:t xml:space="preserve">called s_data_ready. </w:t>
      </w:r>
    </w:p>
    <w:p w14:paraId="3EFF8773" w14:textId="77777777" w:rsidR="001A26D3" w:rsidRDefault="00904345" w:rsidP="001A26D3">
      <w:pPr>
        <w:keepNext/>
      </w:pPr>
      <w:r>
        <w:rPr>
          <w:noProof/>
        </w:rPr>
        <w:lastRenderedPageBreak/>
        <w:drawing>
          <wp:inline distT="0" distB="0" distL="0" distR="0" wp14:anchorId="2AD40A2C" wp14:editId="7EB4F45C">
            <wp:extent cx="228600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781050"/>
                    </a:xfrm>
                    <a:prstGeom prst="rect">
                      <a:avLst/>
                    </a:prstGeom>
                    <a:noFill/>
                    <a:ln>
                      <a:noFill/>
                    </a:ln>
                  </pic:spPr>
                </pic:pic>
              </a:graphicData>
            </a:graphic>
          </wp:inline>
        </w:drawing>
      </w:r>
    </w:p>
    <w:p w14:paraId="0DE3E723" w14:textId="2D945C8F" w:rsidR="00904345"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26</w:t>
      </w:r>
      <w:r w:rsidR="00367414">
        <w:rPr>
          <w:noProof/>
        </w:rPr>
        <w:fldChar w:fldCharType="end"/>
      </w:r>
      <w:r>
        <w:t xml:space="preserve"> - XTEA Top Level EncDec Next State Logic</w:t>
      </w:r>
    </w:p>
    <w:p w14:paraId="0FDED89E" w14:textId="5A6E7B08" w:rsidR="00A50D0B" w:rsidRDefault="00904345" w:rsidP="00904345">
      <w:pPr>
        <w:ind w:firstLine="202"/>
      </w:pPr>
      <w:r>
        <w:t>When this</w:t>
      </w:r>
      <w:r w:rsidR="00377749">
        <w:t xml:space="preserve"> signal</w:t>
      </w:r>
      <w:r>
        <w:t xml:space="preserve"> goes high the next state is set to the output states, which similarly to the input states have no controlling logic. And sequentially move through the states, outputting a 32-bit part of the 128-bit output from the internal enc_dec module.</w:t>
      </w:r>
    </w:p>
    <w:p w14:paraId="66DF078E" w14:textId="77777777" w:rsidR="001A26D3" w:rsidRDefault="00904345" w:rsidP="001A26D3">
      <w:pPr>
        <w:keepNext/>
      </w:pPr>
      <w:r>
        <w:rPr>
          <w:noProof/>
        </w:rPr>
        <w:drawing>
          <wp:inline distT="0" distB="0" distL="0" distR="0" wp14:anchorId="351EB839" wp14:editId="3598EB9A">
            <wp:extent cx="3263265" cy="17542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6">
                      <a:extLst>
                        <a:ext uri="{28A0092B-C50C-407E-A947-70E740481C1C}">
                          <a14:useLocalDpi xmlns:a14="http://schemas.microsoft.com/office/drawing/2010/main" val="0"/>
                        </a:ext>
                      </a:extLst>
                    </a:blip>
                    <a:srcRect r="34524"/>
                    <a:stretch/>
                  </pic:blipFill>
                  <pic:spPr bwMode="auto">
                    <a:xfrm>
                      <a:off x="0" y="0"/>
                      <a:ext cx="3272631" cy="1759287"/>
                    </a:xfrm>
                    <a:prstGeom prst="rect">
                      <a:avLst/>
                    </a:prstGeom>
                    <a:noFill/>
                    <a:ln>
                      <a:noFill/>
                    </a:ln>
                    <a:extLst>
                      <a:ext uri="{53640926-AAD7-44D8-BBD7-CCE9431645EC}">
                        <a14:shadowObscured xmlns:a14="http://schemas.microsoft.com/office/drawing/2010/main"/>
                      </a:ext>
                    </a:extLst>
                  </pic:spPr>
                </pic:pic>
              </a:graphicData>
            </a:graphic>
          </wp:inline>
        </w:drawing>
      </w:r>
    </w:p>
    <w:p w14:paraId="707ACE19" w14:textId="6B7832F3" w:rsidR="00531293"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27</w:t>
      </w:r>
      <w:r w:rsidR="00367414">
        <w:rPr>
          <w:noProof/>
        </w:rPr>
        <w:fldChar w:fldCharType="end"/>
      </w:r>
      <w:r>
        <w:t xml:space="preserve"> - XTEA Top output states Logic</w:t>
      </w:r>
    </w:p>
    <w:p w14:paraId="556381C5" w14:textId="55686F13" w:rsidR="00F90236" w:rsidRDefault="00904345" w:rsidP="00904345">
      <w:r>
        <w:t>Once the data has been outputted, the state reverts to the idle state, resetting the system and waiting on the next set of data entry.</w:t>
      </w:r>
    </w:p>
    <w:p w14:paraId="013B5033" w14:textId="23A0BF1B" w:rsidR="00301F19" w:rsidRDefault="00301F19" w:rsidP="00301F19">
      <w:pPr>
        <w:pStyle w:val="Heading2"/>
        <w:rPr>
          <w:sz w:val="22"/>
        </w:rPr>
      </w:pPr>
      <w:bookmarkStart w:id="31" w:name="_Toc72678298"/>
      <w:bookmarkStart w:id="32" w:name="_Toc72678354"/>
      <w:r>
        <w:rPr>
          <w:sz w:val="22"/>
        </w:rPr>
        <w:t>Validation</w:t>
      </w:r>
      <w:bookmarkEnd w:id="31"/>
      <w:bookmarkEnd w:id="32"/>
    </w:p>
    <w:p w14:paraId="0F132739" w14:textId="20A73943" w:rsidR="00301F19" w:rsidRDefault="00904345" w:rsidP="0038198B">
      <w:pPr>
        <w:ind w:firstLine="202"/>
      </w:pPr>
      <w:r>
        <w:t xml:space="preserve">To validate the FPGA implementation, it is possible to simulate the xtea_top file with the provided testbench. Compiling these files within ModelSim provides a waveform, showing the external and internal signals of the solution at all points of the program. In addition to this form of validation, also available to compare to is the step-by-step implementation in C, which as shown in figure 6 outputs </w:t>
      </w:r>
      <w:r w:rsidR="00A729CF">
        <w:t xml:space="preserve">the expected internal variables for </w:t>
      </w:r>
      <w:r>
        <w:t>each step of the algorithm</w:t>
      </w:r>
      <w:r w:rsidR="00A729CF">
        <w:t>.</w:t>
      </w:r>
    </w:p>
    <w:p w14:paraId="3CACCE74" w14:textId="6865DF29" w:rsidR="00A729CF" w:rsidRDefault="00A729CF" w:rsidP="00301F19">
      <w:r>
        <w:t>Also available within the testbench is a set of messages, this will compare the expected result in the testbench</w:t>
      </w:r>
      <w:r w:rsidR="0038198B">
        <w:t xml:space="preserve"> with the actual result and print a message to the console (transcript) that reads key/data pair passed/failed.</w:t>
      </w:r>
    </w:p>
    <w:p w14:paraId="63617246" w14:textId="77777777" w:rsidR="001A26D3" w:rsidRDefault="0038198B" w:rsidP="001A26D3">
      <w:pPr>
        <w:keepNext/>
      </w:pPr>
      <w:r>
        <w:rPr>
          <w:noProof/>
        </w:rPr>
        <w:drawing>
          <wp:inline distT="0" distB="0" distL="0" distR="0" wp14:anchorId="4340AC47" wp14:editId="129ECE01">
            <wp:extent cx="3200400" cy="901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901065"/>
                    </a:xfrm>
                    <a:prstGeom prst="rect">
                      <a:avLst/>
                    </a:prstGeom>
                    <a:noFill/>
                    <a:ln>
                      <a:noFill/>
                    </a:ln>
                  </pic:spPr>
                </pic:pic>
              </a:graphicData>
            </a:graphic>
          </wp:inline>
        </w:drawing>
      </w:r>
    </w:p>
    <w:p w14:paraId="1002803B" w14:textId="1B7CC968" w:rsidR="0038198B"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28</w:t>
      </w:r>
      <w:r w:rsidR="00367414">
        <w:rPr>
          <w:noProof/>
        </w:rPr>
        <w:fldChar w:fldCharType="end"/>
      </w:r>
      <w:r>
        <w:t xml:space="preserve"> – XTEA Testbench Notes &amp; Error Messages</w:t>
      </w:r>
    </w:p>
    <w:p w14:paraId="290AB5BF" w14:textId="6A86B74A" w:rsidR="0038198B" w:rsidRDefault="006F2796" w:rsidP="0038198B">
      <w:pPr>
        <w:ind w:firstLine="202"/>
      </w:pPr>
      <w:r>
        <w:t>Simulating</w:t>
      </w:r>
      <w:r w:rsidR="0038198B">
        <w:t xml:space="preserve"> </w:t>
      </w:r>
      <w:r w:rsidR="00377749">
        <w:t xml:space="preserve">within </w:t>
      </w:r>
      <w:r w:rsidR="0038198B">
        <w:t>ModelSim provides the following console output:</w:t>
      </w:r>
    </w:p>
    <w:p w14:paraId="05BE392C" w14:textId="77777777" w:rsidR="001A26D3" w:rsidRDefault="0038198B" w:rsidP="001A26D3">
      <w:pPr>
        <w:keepNext/>
      </w:pPr>
      <w:r>
        <w:rPr>
          <w:noProof/>
        </w:rPr>
        <w:drawing>
          <wp:inline distT="0" distB="0" distL="0" distR="0" wp14:anchorId="4C40033C" wp14:editId="1D4243DD">
            <wp:extent cx="3200400" cy="1175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1175385"/>
                    </a:xfrm>
                    <a:prstGeom prst="rect">
                      <a:avLst/>
                    </a:prstGeom>
                    <a:noFill/>
                    <a:ln>
                      <a:noFill/>
                    </a:ln>
                  </pic:spPr>
                </pic:pic>
              </a:graphicData>
            </a:graphic>
          </wp:inline>
        </w:drawing>
      </w:r>
    </w:p>
    <w:p w14:paraId="53A1411A" w14:textId="4DA6838D" w:rsidR="0038198B" w:rsidRDefault="001A26D3" w:rsidP="001A26D3">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29</w:t>
      </w:r>
      <w:r w:rsidR="00367414">
        <w:rPr>
          <w:noProof/>
        </w:rPr>
        <w:fldChar w:fldCharType="end"/>
      </w:r>
      <w:r>
        <w:t xml:space="preserve"> - Console Response after running provided XTEA </w:t>
      </w:r>
      <w:r w:rsidR="009116CE">
        <w:t>Testbench.</w:t>
      </w:r>
    </w:p>
    <w:p w14:paraId="38A0DDC7" w14:textId="2E7172C9" w:rsidR="00E5625C" w:rsidRDefault="0038198B" w:rsidP="0038198B">
      <w:pPr>
        <w:ind w:firstLine="202"/>
      </w:pPr>
      <w:r>
        <w:t xml:space="preserve">These messages confirm that the algorithm is functioning as expected, and the data input and output stages are functioning correctly also. Also shown to validate the solution is the waveform provided by </w:t>
      </w:r>
      <w:r w:rsidR="006F2796">
        <w:t>simulating</w:t>
      </w:r>
      <w:r>
        <w:t xml:space="preserve"> ModelSim. Only a select number of internal signals will be shown for simplicities sake.</w:t>
      </w:r>
    </w:p>
    <w:p w14:paraId="59195023" w14:textId="2373C164" w:rsidR="004D63D5" w:rsidRDefault="004D63D5" w:rsidP="0038198B">
      <w:pPr>
        <w:ind w:firstLine="202"/>
      </w:pPr>
      <w:r>
        <w:t xml:space="preserve">Figures </w:t>
      </w:r>
      <w:r w:rsidR="001A26D3">
        <w:t>28</w:t>
      </w:r>
      <w:r>
        <w:t xml:space="preserve"> to </w:t>
      </w:r>
      <w:r w:rsidR="001A26D3">
        <w:t>31</w:t>
      </w:r>
      <w:r>
        <w:t xml:space="preserve"> show the waveform and a breakdown of each of the sections of the waveform. Figure </w:t>
      </w:r>
      <w:r w:rsidR="001A26D3">
        <w:t>28</w:t>
      </w:r>
      <w:r>
        <w:t xml:space="preserve"> shows a full run</w:t>
      </w:r>
      <w:r w:rsidR="006F2796">
        <w:t>-</w:t>
      </w:r>
      <w:r>
        <w:t xml:space="preserve">through of 3 iterations of decoding and encoding, whilst </w:t>
      </w:r>
      <w:r w:rsidR="00377749">
        <w:t xml:space="preserve">it is </w:t>
      </w:r>
      <w:r>
        <w:t>hard to see details of this image, it gives a reference for the other figures.</w:t>
      </w:r>
    </w:p>
    <w:p w14:paraId="45F65091" w14:textId="3035E2D0" w:rsidR="001A26D3" w:rsidRDefault="001A26D3" w:rsidP="0038198B">
      <w:pPr>
        <w:ind w:firstLine="202"/>
      </w:pPr>
      <w:r>
        <w:t xml:space="preserve">Figure 29 shows a single encoding sequence. This is further broken down into 2 smaller graphs, that highlight the data in and the data out sequences, these being figures 30 and 31, respectively. </w:t>
      </w:r>
    </w:p>
    <w:p w14:paraId="1E4B0135" w14:textId="1AB25C68" w:rsidR="001A26D3" w:rsidRDefault="001A26D3" w:rsidP="0038198B">
      <w:pPr>
        <w:ind w:firstLine="202"/>
      </w:pPr>
      <w:r>
        <w:t>Figure 30 shows the system navigating through states at the correct interval, slowly building up the data in and key in 128-bit signals to the point they stay at one the program has reached keydatain3. This is followed by the s_start signal from the encdec state which triggers the internal state machine in enc_dec.vhd to move to ProcessStateD2E1, considering this is an encoding waveform it is working as intended.</w:t>
      </w:r>
    </w:p>
    <w:p w14:paraId="478FD314" w14:textId="1DCF2EB6" w:rsidR="001A26D3" w:rsidRDefault="001A26D3" w:rsidP="0038198B">
      <w:pPr>
        <w:ind w:firstLine="202"/>
      </w:pPr>
      <w:r>
        <w:t>Figure 31 then shows the tail end of the algorithm, after iterating</w:t>
      </w:r>
      <w:r w:rsidR="009116CE">
        <w:t xml:space="preserve"> the next_state_iterator (bottom signal)</w:t>
      </w:r>
      <w:r>
        <w:t xml:space="preserve"> to 128 the system sets the data ready flag to high and exits out of the process states, hanging in the output state while the top</w:t>
      </w:r>
      <w:r w:rsidR="009116CE">
        <w:t>-</w:t>
      </w:r>
      <w:r>
        <w:t>level outputs the 4 32-bit words from the 128-bit data out signal.</w:t>
      </w:r>
      <w:r w:rsidR="009116CE">
        <w:t xml:space="preserve"> These four waveforms in addition to the console output retrieved in figure 27 are enough to validate the proposed solution.</w:t>
      </w:r>
    </w:p>
    <w:p w14:paraId="50898D9A" w14:textId="392E0E83" w:rsidR="00E5625C" w:rsidRDefault="00E5625C">
      <w:r>
        <w:br w:type="page"/>
      </w:r>
    </w:p>
    <w:p w14:paraId="5F9F7236" w14:textId="77777777" w:rsidR="00E5625C" w:rsidRDefault="00E5625C">
      <w:pPr>
        <w:sectPr w:rsidR="00E5625C" w:rsidSect="00E5625C">
          <w:pgSz w:w="12240" w:h="15840" w:code="1"/>
          <w:pgMar w:top="1008" w:right="936" w:bottom="1008" w:left="936" w:header="432" w:footer="432" w:gutter="0"/>
          <w:cols w:num="2" w:space="288"/>
          <w:docGrid w:linePitch="272"/>
        </w:sectPr>
      </w:pPr>
    </w:p>
    <w:p w14:paraId="67D152B9" w14:textId="39C8BB2D" w:rsidR="00E5625C" w:rsidRDefault="004D63D5">
      <w:r>
        <w:rPr>
          <w:noProof/>
        </w:rPr>
        <w:lastRenderedPageBreak/>
        <mc:AlternateContent>
          <mc:Choice Requires="wps">
            <w:drawing>
              <wp:anchor distT="0" distB="0" distL="114300" distR="114300" simplePos="0" relativeHeight="251683840" behindDoc="0" locked="0" layoutInCell="1" allowOverlap="1" wp14:anchorId="1F43FB4B" wp14:editId="14042A9F">
                <wp:simplePos x="0" y="0"/>
                <wp:positionH relativeFrom="column">
                  <wp:posOffset>1395453</wp:posOffset>
                </wp:positionH>
                <wp:positionV relativeFrom="paragraph">
                  <wp:posOffset>-204745</wp:posOffset>
                </wp:positionV>
                <wp:extent cx="15903" cy="2760566"/>
                <wp:effectExtent l="19050" t="19050" r="22225" b="20955"/>
                <wp:wrapNone/>
                <wp:docPr id="60" name="Straight Connector 60"/>
                <wp:cNvGraphicFramePr/>
                <a:graphic xmlns:a="http://schemas.openxmlformats.org/drawingml/2006/main">
                  <a:graphicData uri="http://schemas.microsoft.com/office/word/2010/wordprocessingShape">
                    <wps:wsp>
                      <wps:cNvCnPr/>
                      <wps:spPr>
                        <a:xfrm flipH="1">
                          <a:off x="0" y="0"/>
                          <a:ext cx="15903" cy="2760566"/>
                        </a:xfrm>
                        <a:prstGeom prst="line">
                          <a:avLst/>
                        </a:prstGeom>
                        <a:ln w="38100"/>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187E5" id="Straight Connector 6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pt,-16.1pt" to="111.1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" strokecolor="#ffc000 [3207]" strokeweight="3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654DEC4" wp14:editId="665EBE16">
                <wp:simplePos x="0" y="0"/>
                <wp:positionH relativeFrom="column">
                  <wp:posOffset>2635857</wp:posOffset>
                </wp:positionH>
                <wp:positionV relativeFrom="paragraph">
                  <wp:posOffset>-188842</wp:posOffset>
                </wp:positionV>
                <wp:extent cx="7952" cy="2744718"/>
                <wp:effectExtent l="19050" t="19050" r="30480" b="36830"/>
                <wp:wrapNone/>
                <wp:docPr id="61" name="Straight Connector 61"/>
                <wp:cNvGraphicFramePr/>
                <a:graphic xmlns:a="http://schemas.openxmlformats.org/drawingml/2006/main">
                  <a:graphicData uri="http://schemas.microsoft.com/office/word/2010/wordprocessingShape">
                    <wps:wsp>
                      <wps:cNvCnPr/>
                      <wps:spPr>
                        <a:xfrm flipH="1">
                          <a:off x="0" y="0"/>
                          <a:ext cx="7952" cy="2744718"/>
                        </a:xfrm>
                        <a:prstGeom prst="line">
                          <a:avLst/>
                        </a:prstGeom>
                        <a:ln w="38100">
                          <a:solidFill>
                            <a:srgbClr val="FFFF00"/>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E135E" id="Straight Connector 6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14.85pt" to="208.2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" strokecolor="yellow" strokeweight="3pt">
                <v:stroke joinstyle="miter"/>
              </v:line>
            </w:pict>
          </mc:Fallback>
        </mc:AlternateContent>
      </w:r>
      <w:r w:rsidR="00E5625C">
        <w:rPr>
          <w:noProof/>
        </w:rPr>
        <mc:AlternateContent>
          <mc:Choice Requires="wps">
            <w:drawing>
              <wp:anchor distT="0" distB="0" distL="114300" distR="114300" simplePos="0" relativeHeight="251676672" behindDoc="0" locked="0" layoutInCell="1" allowOverlap="1" wp14:anchorId="3B8C08C3" wp14:editId="4212281C">
                <wp:simplePos x="0" y="0"/>
                <wp:positionH relativeFrom="column">
                  <wp:posOffset>-544830</wp:posOffset>
                </wp:positionH>
                <wp:positionV relativeFrom="paragraph">
                  <wp:posOffset>2615565</wp:posOffset>
                </wp:positionV>
                <wp:extent cx="98298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829800" cy="635"/>
                        </a:xfrm>
                        <a:prstGeom prst="rect">
                          <a:avLst/>
                        </a:prstGeom>
                        <a:solidFill>
                          <a:prstClr val="white"/>
                        </a:solidFill>
                        <a:ln>
                          <a:noFill/>
                        </a:ln>
                      </wps:spPr>
                      <wps:txbx>
                        <w:txbxContent>
                          <w:p w14:paraId="7CE4419C" w14:textId="53A2145D" w:rsidR="00E5625C" w:rsidRPr="002079F9"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30</w:t>
                            </w:r>
                            <w:r w:rsidR="00367414">
                              <w:rPr>
                                <w:noProof/>
                              </w:rPr>
                              <w:fldChar w:fldCharType="end"/>
                            </w:r>
                            <w:r>
                              <w:t xml:space="preserve"> - Full 3 Iterations of XTEA Algorithm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C08C3" id="Text Box 56" o:spid="_x0000_s1029" type="#_x0000_t202" style="position:absolute;margin-left:-42.9pt;margin-top:205.95pt;width:77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" stroked="f">
                <v:textbox style="mso-fit-shape-to-text:t" inset="0,0,0,0">
                  <w:txbxContent>
                    <w:p w14:paraId="7CE4419C" w14:textId="53A2145D" w:rsidR="00E5625C" w:rsidRPr="002079F9"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30</w:t>
                      </w:r>
                      <w:r w:rsidR="00367414">
                        <w:rPr>
                          <w:noProof/>
                        </w:rPr>
                        <w:fldChar w:fldCharType="end"/>
                      </w:r>
                      <w:r>
                        <w:t xml:space="preserve"> - Full 3 Iterations of XTEA Algorithm Simulation</w:t>
                      </w:r>
                    </w:p>
                  </w:txbxContent>
                </v:textbox>
              </v:shape>
            </w:pict>
          </mc:Fallback>
        </mc:AlternateContent>
      </w:r>
      <w:r w:rsidR="00E5625C" w:rsidRPr="00E5625C">
        <w:rPr>
          <w:noProof/>
        </w:rPr>
        <mc:AlternateContent>
          <mc:Choice Requires="wpg">
            <w:drawing>
              <wp:anchor distT="0" distB="0" distL="114300" distR="114300" simplePos="0" relativeHeight="251668480" behindDoc="0" locked="0" layoutInCell="1" allowOverlap="1" wp14:anchorId="565A02CC" wp14:editId="4D9989D2">
                <wp:simplePos x="0" y="0"/>
                <wp:positionH relativeFrom="margin">
                  <wp:posOffset>-544830</wp:posOffset>
                </wp:positionH>
                <wp:positionV relativeFrom="paragraph">
                  <wp:posOffset>-51435</wp:posOffset>
                </wp:positionV>
                <wp:extent cx="9829800" cy="2609850"/>
                <wp:effectExtent l="0" t="0" r="0" b="0"/>
                <wp:wrapNone/>
                <wp:docPr id="41" name="Group 3"/>
                <wp:cNvGraphicFramePr/>
                <a:graphic xmlns:a="http://schemas.openxmlformats.org/drawingml/2006/main">
                  <a:graphicData uri="http://schemas.microsoft.com/office/word/2010/wordprocessingGroup">
                    <wpg:wgp>
                      <wpg:cNvGrpSpPr/>
                      <wpg:grpSpPr>
                        <a:xfrm>
                          <a:off x="0" y="0"/>
                          <a:ext cx="9829800" cy="2609850"/>
                          <a:chOff x="0" y="0"/>
                          <a:chExt cx="12192000" cy="3043237"/>
                        </a:xfrm>
                      </wpg:grpSpPr>
                      <pic:pic xmlns:pic="http://schemas.openxmlformats.org/drawingml/2006/picture">
                        <pic:nvPicPr>
                          <pic:cNvPr id="42" name="Picture 42"/>
                          <pic:cNvPicPr>
                            <a:picLocks noChangeAspect="1" noChangeArrowheads="1"/>
                          </pic:cNvPicPr>
                        </pic:nvPicPr>
                        <pic:blipFill rotWithShape="1">
                          <a:blip r:embed="rId39">
                            <a:extLst>
                              <a:ext uri="{28A0092B-C50C-407E-A947-70E740481C1C}">
                                <a14:useLocalDpi xmlns:a14="http://schemas.microsoft.com/office/drawing/2010/main" val="0"/>
                              </a:ext>
                            </a:extLst>
                          </a:blip>
                          <a:srcRect t="3374" b="41549"/>
                          <a:stretch/>
                        </pic:blipFill>
                        <pic:spPr bwMode="auto">
                          <a:xfrm>
                            <a:off x="0" y="0"/>
                            <a:ext cx="12192000" cy="27987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3"/>
                          <pic:cNvPicPr>
                            <a:picLocks noChangeAspect="1" noChangeArrowheads="1"/>
                          </pic:cNvPicPr>
                        </pic:nvPicPr>
                        <pic:blipFill rotWithShape="1">
                          <a:blip r:embed="rId39">
                            <a:extLst>
                              <a:ext uri="{28A0092B-C50C-407E-A947-70E740481C1C}">
                                <a14:useLocalDpi xmlns:a14="http://schemas.microsoft.com/office/drawing/2010/main" val="0"/>
                              </a:ext>
                            </a:extLst>
                          </a:blip>
                          <a:srcRect t="95189"/>
                          <a:stretch/>
                        </pic:blipFill>
                        <pic:spPr bwMode="auto">
                          <a:xfrm>
                            <a:off x="0" y="2798762"/>
                            <a:ext cx="12192000" cy="2444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E55AF2E" id="Group 3" o:spid="_x0000_s1026" style="position:absolute;margin-left:-42.9pt;margin-top:-4.05pt;width:774pt;height:205.5pt;z-index:251668480;mso-position-horizontal-relative:margin;mso-width-relative:margin;mso-height-relative:margin" coordsize="121920,30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121920;height:27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">
                  <v:imagedata r:id="rId40" o:title="" croptop="2211f" cropbottom="27230f"/>
                </v:shape>
                <v:shape id="Picture 43" o:spid="_x0000_s1028" type="#_x0000_t75" style="position:absolute;top:27987;width:121920;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">
                  <v:imagedata r:id="rId40" o:title="" croptop="62383f"/>
                </v:shape>
                <w10:wrap anchorx="margin"/>
              </v:group>
            </w:pict>
          </mc:Fallback>
        </mc:AlternateContent>
      </w:r>
    </w:p>
    <w:p w14:paraId="0E2D9E8D" w14:textId="4836DD31" w:rsidR="00E5625C" w:rsidRDefault="003F7FE0">
      <w:pPr>
        <w:sectPr w:rsidR="00E5625C" w:rsidSect="00E5625C">
          <w:pgSz w:w="15840" w:h="12240" w:orient="landscape" w:code="1"/>
          <w:pgMar w:top="936" w:right="1008" w:bottom="936" w:left="1008" w:header="432" w:footer="432" w:gutter="0"/>
          <w:cols w:num="2" w:space="288"/>
          <w:docGrid w:linePitch="272"/>
        </w:sectPr>
      </w:pPr>
      <w:r>
        <w:rPr>
          <w:noProof/>
        </w:rPr>
        <mc:AlternateContent>
          <mc:Choice Requires="wps">
            <w:drawing>
              <wp:anchor distT="0" distB="0" distL="114300" distR="114300" simplePos="0" relativeHeight="251686912" behindDoc="0" locked="0" layoutInCell="1" allowOverlap="1" wp14:anchorId="70F49E31" wp14:editId="40691599">
                <wp:simplePos x="0" y="0"/>
                <wp:positionH relativeFrom="column">
                  <wp:posOffset>1406138</wp:posOffset>
                </wp:positionH>
                <wp:positionV relativeFrom="paragraph">
                  <wp:posOffset>2413607</wp:posOffset>
                </wp:positionV>
                <wp:extent cx="0" cy="754131"/>
                <wp:effectExtent l="19050" t="0" r="19050" b="27305"/>
                <wp:wrapNone/>
                <wp:docPr id="62" name="Straight Connector 62"/>
                <wp:cNvGraphicFramePr/>
                <a:graphic xmlns:a="http://schemas.openxmlformats.org/drawingml/2006/main">
                  <a:graphicData uri="http://schemas.microsoft.com/office/word/2010/wordprocessingShape">
                    <wps:wsp>
                      <wps:cNvCnPr/>
                      <wps:spPr>
                        <a:xfrm>
                          <a:off x="0" y="0"/>
                          <a:ext cx="0" cy="754131"/>
                        </a:xfrm>
                        <a:prstGeom prst="line">
                          <a:avLst/>
                        </a:prstGeom>
                        <a:ln w="38100">
                          <a:solidFill>
                            <a:srgbClr val="FFFF00"/>
                          </a:solidFill>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8C4B791" id="Straight Connector 6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10.7pt,190.05pt" to="110.7pt,2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" strokecolor="yellow" strokeweight="3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1473D1EA" wp14:editId="1A6E5731">
                <wp:simplePos x="0" y="0"/>
                <wp:positionH relativeFrom="column">
                  <wp:posOffset>2639005</wp:posOffset>
                </wp:positionH>
                <wp:positionV relativeFrom="paragraph">
                  <wp:posOffset>2403504</wp:posOffset>
                </wp:positionV>
                <wp:extent cx="6654910" cy="680664"/>
                <wp:effectExtent l="19050" t="19050" r="31750" b="24765"/>
                <wp:wrapNone/>
                <wp:docPr id="63" name="Straight Connector 63"/>
                <wp:cNvGraphicFramePr/>
                <a:graphic xmlns:a="http://schemas.openxmlformats.org/drawingml/2006/main">
                  <a:graphicData uri="http://schemas.microsoft.com/office/word/2010/wordprocessingShape">
                    <wps:wsp>
                      <wps:cNvCnPr/>
                      <wps:spPr>
                        <a:xfrm>
                          <a:off x="0" y="0"/>
                          <a:ext cx="6654910" cy="680664"/>
                        </a:xfrm>
                        <a:prstGeom prst="line">
                          <a:avLst/>
                        </a:prstGeom>
                        <a:ln w="38100">
                          <a:solidFill>
                            <a:srgbClr val="FFFF00"/>
                          </a:solidFill>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w:pict>
              <v:line w14:anchorId="1B35A968" id="Straight Connector 63"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8pt,189.25pt" to="731.8pt,2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" strokecolor="yellow" strokeweight="3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327811" wp14:editId="70A95B9D">
                <wp:simplePos x="0" y="0"/>
                <wp:positionH relativeFrom="column">
                  <wp:posOffset>9287538</wp:posOffset>
                </wp:positionH>
                <wp:positionV relativeFrom="paragraph">
                  <wp:posOffset>3032235</wp:posOffset>
                </wp:positionV>
                <wp:extent cx="7952" cy="2744718"/>
                <wp:effectExtent l="19050" t="19050" r="30480" b="36830"/>
                <wp:wrapNone/>
                <wp:docPr id="3081" name="Straight Connector 3081"/>
                <wp:cNvGraphicFramePr/>
                <a:graphic xmlns:a="http://schemas.openxmlformats.org/drawingml/2006/main">
                  <a:graphicData uri="http://schemas.microsoft.com/office/word/2010/wordprocessingShape">
                    <wps:wsp>
                      <wps:cNvCnPr/>
                      <wps:spPr>
                        <a:xfrm flipH="1">
                          <a:off x="0" y="0"/>
                          <a:ext cx="7952" cy="2744718"/>
                        </a:xfrm>
                        <a:prstGeom prst="line">
                          <a:avLst/>
                        </a:prstGeom>
                        <a:ln w="38100">
                          <a:solidFill>
                            <a:srgbClr val="FFFF00"/>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731D" id="Straight Connector 308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3pt,238.75pt" to="731.95pt,4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" strokecolor="yellow" strokeweight="3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4B1F57EE" wp14:editId="198755FC">
                <wp:simplePos x="0" y="0"/>
                <wp:positionH relativeFrom="column">
                  <wp:posOffset>9244606</wp:posOffset>
                </wp:positionH>
                <wp:positionV relativeFrom="paragraph">
                  <wp:posOffset>3117215</wp:posOffset>
                </wp:positionV>
                <wp:extent cx="7951" cy="2639778"/>
                <wp:effectExtent l="19050" t="19050" r="30480" b="27305"/>
                <wp:wrapNone/>
                <wp:docPr id="3074" name="Straight Connector 3074"/>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D46D4" id="Straight Connector 307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9pt,245.45pt" to="728.55pt,4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" strokecolor="#00b0f0" strokeweight="3pt">
                <v:stroke joinstyle="miter"/>
              </v:line>
            </w:pict>
          </mc:Fallback>
        </mc:AlternateContent>
      </w:r>
      <w:r w:rsidR="004D63D5">
        <w:rPr>
          <w:noProof/>
        </w:rPr>
        <mc:AlternateContent>
          <mc:Choice Requires="wps">
            <w:drawing>
              <wp:anchor distT="0" distB="0" distL="114300" distR="114300" simplePos="0" relativeHeight="251695104" behindDoc="0" locked="0" layoutInCell="1" allowOverlap="1" wp14:anchorId="211ED67F" wp14:editId="333D8D21">
                <wp:simplePos x="0" y="0"/>
                <wp:positionH relativeFrom="column">
                  <wp:posOffset>8241830</wp:posOffset>
                </wp:positionH>
                <wp:positionV relativeFrom="paragraph">
                  <wp:posOffset>3118154</wp:posOffset>
                </wp:positionV>
                <wp:extent cx="7951" cy="2639778"/>
                <wp:effectExtent l="19050" t="19050" r="30480" b="27305"/>
                <wp:wrapNone/>
                <wp:docPr id="3075" name="Straight Connector 3075"/>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E3084" id="Straight Connector 307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95pt,245.5pt" to="649.6pt,4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" strokecolor="#00b0f0" strokeweight="3pt">
                <v:stroke joinstyle="miter"/>
              </v:line>
            </w:pict>
          </mc:Fallback>
        </mc:AlternateContent>
      </w:r>
      <w:r w:rsidR="004D63D5">
        <w:rPr>
          <w:noProof/>
        </w:rPr>
        <mc:AlternateContent>
          <mc:Choice Requires="wps">
            <w:drawing>
              <wp:anchor distT="0" distB="0" distL="114300" distR="114300" simplePos="0" relativeHeight="251691008" behindDoc="0" locked="0" layoutInCell="1" allowOverlap="1" wp14:anchorId="11D3AA58" wp14:editId="53CBAA5F">
                <wp:simplePos x="0" y="0"/>
                <wp:positionH relativeFrom="column">
                  <wp:posOffset>2517665</wp:posOffset>
                </wp:positionH>
                <wp:positionV relativeFrom="paragraph">
                  <wp:posOffset>3100843</wp:posOffset>
                </wp:positionV>
                <wp:extent cx="7951" cy="2639778"/>
                <wp:effectExtent l="19050" t="19050" r="30480" b="27305"/>
                <wp:wrapNone/>
                <wp:docPr id="3073" name="Straight Connector 3073"/>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81AB1" id="Straight Connector 307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244.15pt" to="198.9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" strokecolor="red" strokeweight="3pt">
                <v:stroke joinstyle="miter"/>
              </v:line>
            </w:pict>
          </mc:Fallback>
        </mc:AlternateContent>
      </w:r>
      <w:r w:rsidR="004D63D5">
        <w:rPr>
          <w:noProof/>
        </w:rPr>
        <mc:AlternateContent>
          <mc:Choice Requires="wps">
            <w:drawing>
              <wp:anchor distT="0" distB="0" distL="114300" distR="114300" simplePos="0" relativeHeight="251688960" behindDoc="0" locked="0" layoutInCell="1" allowOverlap="1" wp14:anchorId="1259268A" wp14:editId="03BD997B">
                <wp:simplePos x="0" y="0"/>
                <wp:positionH relativeFrom="column">
                  <wp:posOffset>1419308</wp:posOffset>
                </wp:positionH>
                <wp:positionV relativeFrom="paragraph">
                  <wp:posOffset>3108021</wp:posOffset>
                </wp:positionV>
                <wp:extent cx="7951" cy="2639778"/>
                <wp:effectExtent l="19050" t="19050" r="30480" b="27305"/>
                <wp:wrapNone/>
                <wp:docPr id="3072" name="Straight Connector 3072"/>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DB9FA" id="Straight Connector 307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244.75pt" to="112.4pt,4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" strokecolor="red" strokeweight="3pt">
                <v:stroke joinstyle="miter"/>
              </v:line>
            </w:pict>
          </mc:Fallback>
        </mc:AlternateContent>
      </w:r>
      <w:r w:rsidR="00E5625C">
        <w:rPr>
          <w:noProof/>
        </w:rPr>
        <mc:AlternateContent>
          <mc:Choice Requires="wps">
            <w:drawing>
              <wp:anchor distT="0" distB="0" distL="114300" distR="114300" simplePos="0" relativeHeight="251678720" behindDoc="0" locked="0" layoutInCell="1" allowOverlap="1" wp14:anchorId="6ECDA924" wp14:editId="3862611C">
                <wp:simplePos x="0" y="0"/>
                <wp:positionH relativeFrom="column">
                  <wp:posOffset>-516255</wp:posOffset>
                </wp:positionH>
                <wp:positionV relativeFrom="paragraph">
                  <wp:posOffset>5831205</wp:posOffset>
                </wp:positionV>
                <wp:extent cx="980122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801225" cy="635"/>
                        </a:xfrm>
                        <a:prstGeom prst="rect">
                          <a:avLst/>
                        </a:prstGeom>
                        <a:solidFill>
                          <a:prstClr val="white"/>
                        </a:solidFill>
                        <a:ln>
                          <a:noFill/>
                        </a:ln>
                      </wps:spPr>
                      <wps:txbx>
                        <w:txbxContent>
                          <w:p w14:paraId="0E65409C" w14:textId="56502508" w:rsidR="00E5625C" w:rsidRPr="00D3384D"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31</w:t>
                            </w:r>
                            <w:r w:rsidR="00367414">
                              <w:rPr>
                                <w:noProof/>
                              </w:rPr>
                              <w:fldChar w:fldCharType="end"/>
                            </w:r>
                            <w:r>
                              <w:t xml:space="preserve"> - Encoding of One Iteration of the XTEA Algorithm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DA924" id="Text Box 57" o:spid="_x0000_s1030" type="#_x0000_t202" style="position:absolute;margin-left:-40.65pt;margin-top:459.15pt;width:771.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y4MAIAAGY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" stroked="f">
                <v:textbox style="mso-fit-shape-to-text:t" inset="0,0,0,0">
                  <w:txbxContent>
                    <w:p w14:paraId="0E65409C" w14:textId="56502508" w:rsidR="00E5625C" w:rsidRPr="00D3384D"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31</w:t>
                      </w:r>
                      <w:r w:rsidR="00367414">
                        <w:rPr>
                          <w:noProof/>
                        </w:rPr>
                        <w:fldChar w:fldCharType="end"/>
                      </w:r>
                      <w:r>
                        <w:t xml:space="preserve"> - Encoding of One Iteration of the XTEA Algorithm Simulation</w:t>
                      </w:r>
                    </w:p>
                  </w:txbxContent>
                </v:textbox>
              </v:shape>
            </w:pict>
          </mc:Fallback>
        </mc:AlternateContent>
      </w:r>
      <w:r w:rsidR="00E5625C" w:rsidRPr="00E5625C">
        <w:rPr>
          <w:noProof/>
        </w:rPr>
        <mc:AlternateContent>
          <mc:Choice Requires="wpg">
            <w:drawing>
              <wp:anchor distT="0" distB="0" distL="114300" distR="114300" simplePos="0" relativeHeight="251670528" behindDoc="0" locked="0" layoutInCell="1" allowOverlap="1" wp14:anchorId="343ABF25" wp14:editId="31344DCF">
                <wp:simplePos x="0" y="0"/>
                <wp:positionH relativeFrom="margin">
                  <wp:align>center</wp:align>
                </wp:positionH>
                <wp:positionV relativeFrom="paragraph">
                  <wp:posOffset>3154680</wp:posOffset>
                </wp:positionV>
                <wp:extent cx="9801225" cy="2619375"/>
                <wp:effectExtent l="0" t="0" r="9525" b="9525"/>
                <wp:wrapNone/>
                <wp:docPr id="44" name="Group 3"/>
                <wp:cNvGraphicFramePr/>
                <a:graphic xmlns:a="http://schemas.openxmlformats.org/drawingml/2006/main">
                  <a:graphicData uri="http://schemas.microsoft.com/office/word/2010/wordprocessingGroup">
                    <wpg:wgp>
                      <wpg:cNvGrpSpPr/>
                      <wpg:grpSpPr>
                        <a:xfrm>
                          <a:off x="0" y="0"/>
                          <a:ext cx="9801225" cy="2619375"/>
                          <a:chOff x="0" y="0"/>
                          <a:chExt cx="12192000" cy="3057525"/>
                        </a:xfrm>
                      </wpg:grpSpPr>
                      <pic:pic xmlns:pic="http://schemas.openxmlformats.org/drawingml/2006/picture">
                        <pic:nvPicPr>
                          <pic:cNvPr id="45" name="Picture 45"/>
                          <pic:cNvPicPr>
                            <a:picLocks noChangeAspect="1" noChangeArrowheads="1"/>
                          </pic:cNvPicPr>
                        </pic:nvPicPr>
                        <pic:blipFill rotWithShape="1">
                          <a:blip r:embed="rId41">
                            <a:extLst>
                              <a:ext uri="{28A0092B-C50C-407E-A947-70E740481C1C}">
                                <a14:useLocalDpi xmlns:a14="http://schemas.microsoft.com/office/drawing/2010/main" val="0"/>
                              </a:ext>
                            </a:extLst>
                          </a:blip>
                          <a:srcRect b="41252"/>
                          <a:stretch/>
                        </pic:blipFill>
                        <pic:spPr bwMode="auto">
                          <a:xfrm>
                            <a:off x="0" y="0"/>
                            <a:ext cx="12192000" cy="28146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6"/>
                          <pic:cNvPicPr>
                            <a:picLocks noChangeAspect="1" noChangeArrowheads="1"/>
                          </pic:cNvPicPr>
                        </pic:nvPicPr>
                        <pic:blipFill rotWithShape="1">
                          <a:blip r:embed="rId41">
                            <a:extLst>
                              <a:ext uri="{28A0092B-C50C-407E-A947-70E740481C1C}">
                                <a14:useLocalDpi xmlns:a14="http://schemas.microsoft.com/office/drawing/2010/main" val="0"/>
                              </a:ext>
                            </a:extLst>
                          </a:blip>
                          <a:srcRect t="94930"/>
                          <a:stretch/>
                        </pic:blipFill>
                        <pic:spPr bwMode="auto">
                          <a:xfrm>
                            <a:off x="0" y="2814637"/>
                            <a:ext cx="12192000" cy="24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018B7F8" id="Group 3" o:spid="_x0000_s1026" style="position:absolute;margin-left:0;margin-top:248.4pt;width:771.75pt;height:206.25pt;z-index:251670528;mso-position-horizontal:center;mso-position-horizontal-relative:margin;mso-width-relative:margin;mso-height-relative:margin" coordsize="121920,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">
                <v:shape id="Picture 45" o:spid="_x0000_s1027" type="#_x0000_t75" style="position:absolute;width:121920;height:2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">
                  <v:imagedata r:id="rId42" o:title="" cropbottom="27035f"/>
                </v:shape>
                <v:shape id="Picture 46" o:spid="_x0000_s1028" type="#_x0000_t75" style="position:absolute;top:28146;width:121920;height: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">
                  <v:imagedata r:id="rId42" o:title="" croptop="62213f"/>
                </v:shape>
                <w10:wrap anchorx="margin"/>
              </v:group>
            </w:pict>
          </mc:Fallback>
        </mc:AlternateContent>
      </w:r>
      <w:r w:rsidR="00E5625C">
        <w:br w:type="page"/>
      </w:r>
    </w:p>
    <w:p w14:paraId="21DE38D8" w14:textId="3C1433C9" w:rsidR="00E5625C" w:rsidRDefault="004D63D5">
      <w:pPr>
        <w:sectPr w:rsidR="00E5625C" w:rsidSect="00E5625C">
          <w:pgSz w:w="15840" w:h="12240" w:orient="landscape" w:code="1"/>
          <w:pgMar w:top="936" w:right="1008" w:bottom="936" w:left="1008" w:header="432" w:footer="432" w:gutter="0"/>
          <w:cols w:num="2" w:space="288"/>
          <w:docGrid w:linePitch="272"/>
        </w:sectPr>
      </w:pPr>
      <w:r>
        <w:rPr>
          <w:noProof/>
        </w:rPr>
        <w:lastRenderedPageBreak/>
        <mc:AlternateContent>
          <mc:Choice Requires="wps">
            <w:drawing>
              <wp:anchor distT="0" distB="0" distL="114300" distR="114300" simplePos="0" relativeHeight="251703296" behindDoc="0" locked="0" layoutInCell="1" allowOverlap="1" wp14:anchorId="6E136DF3" wp14:editId="49CA0DA3">
                <wp:simplePos x="0" y="0"/>
                <wp:positionH relativeFrom="column">
                  <wp:posOffset>9237566</wp:posOffset>
                </wp:positionH>
                <wp:positionV relativeFrom="paragraph">
                  <wp:posOffset>2976880</wp:posOffset>
                </wp:positionV>
                <wp:extent cx="7951" cy="2639778"/>
                <wp:effectExtent l="19050" t="19050" r="30480" b="27305"/>
                <wp:wrapNone/>
                <wp:docPr id="3080" name="Straight Connector 3080"/>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BCCDE" id="Straight Connector 308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35pt,234.4pt" to="728pt,4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" strokecolor="#00b0f0" strokeweight="3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6598ED9E" wp14:editId="6779F6C3">
                <wp:simplePos x="0" y="0"/>
                <wp:positionH relativeFrom="column">
                  <wp:posOffset>1388773</wp:posOffset>
                </wp:positionH>
                <wp:positionV relativeFrom="paragraph">
                  <wp:posOffset>3009154</wp:posOffset>
                </wp:positionV>
                <wp:extent cx="7951" cy="2639778"/>
                <wp:effectExtent l="19050" t="19050" r="30480" b="27305"/>
                <wp:wrapNone/>
                <wp:docPr id="3079" name="Straight Connector 3079"/>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6677A" id="Straight Connector 307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236.95pt" to="110pt,4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" strokecolor="#00b0f0" strokeweight="3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3318FE80" wp14:editId="5DCEA891">
                <wp:simplePos x="0" y="0"/>
                <wp:positionH relativeFrom="column">
                  <wp:posOffset>1404675</wp:posOffset>
                </wp:positionH>
                <wp:positionV relativeFrom="paragraph">
                  <wp:posOffset>-186911</wp:posOffset>
                </wp:positionV>
                <wp:extent cx="7951" cy="2639778"/>
                <wp:effectExtent l="19050" t="19050" r="30480" b="27305"/>
                <wp:wrapNone/>
                <wp:docPr id="3078" name="Straight Connector 3078"/>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02658" id="Straight Connector 30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pt,-14.7pt" to="111.2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" strokecolor="red" strokeweight="3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9F65588" wp14:editId="5C25B863">
                <wp:simplePos x="0" y="0"/>
                <wp:positionH relativeFrom="column">
                  <wp:posOffset>9268073</wp:posOffset>
                </wp:positionH>
                <wp:positionV relativeFrom="paragraph">
                  <wp:posOffset>-211400</wp:posOffset>
                </wp:positionV>
                <wp:extent cx="7951" cy="2639778"/>
                <wp:effectExtent l="19050" t="19050" r="30480" b="27305"/>
                <wp:wrapNone/>
                <wp:docPr id="3077" name="Straight Connector 3077"/>
                <wp:cNvGraphicFramePr/>
                <a:graphic xmlns:a="http://schemas.openxmlformats.org/drawingml/2006/main">
                  <a:graphicData uri="http://schemas.microsoft.com/office/word/2010/wordprocessingShape">
                    <wps:wsp>
                      <wps:cNvCnPr/>
                      <wps:spPr>
                        <a:xfrm>
                          <a:off x="0" y="0"/>
                          <a:ext cx="7951" cy="2639778"/>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0CB86" id="Straight Connector 307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75pt,-16.65pt" to="730.4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" strokecolor="red" strokeweight="3pt">
                <v:stroke joinstyle="miter"/>
              </v:line>
            </w:pict>
          </mc:Fallback>
        </mc:AlternateContent>
      </w:r>
      <w:r w:rsidR="00E5625C">
        <w:rPr>
          <w:noProof/>
        </w:rPr>
        <mc:AlternateContent>
          <mc:Choice Requires="wps">
            <w:drawing>
              <wp:anchor distT="0" distB="0" distL="114300" distR="114300" simplePos="0" relativeHeight="251680768" behindDoc="0" locked="0" layoutInCell="1" allowOverlap="1" wp14:anchorId="2DDC25CC" wp14:editId="6F14D754">
                <wp:simplePos x="0" y="0"/>
                <wp:positionH relativeFrom="column">
                  <wp:posOffset>-535305</wp:posOffset>
                </wp:positionH>
                <wp:positionV relativeFrom="paragraph">
                  <wp:posOffset>2491740</wp:posOffset>
                </wp:positionV>
                <wp:extent cx="981075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810750" cy="635"/>
                        </a:xfrm>
                        <a:prstGeom prst="rect">
                          <a:avLst/>
                        </a:prstGeom>
                        <a:solidFill>
                          <a:prstClr val="white"/>
                        </a:solidFill>
                        <a:ln>
                          <a:noFill/>
                        </a:ln>
                      </wps:spPr>
                      <wps:txbx>
                        <w:txbxContent>
                          <w:p w14:paraId="411FC5A0" w14:textId="086DF563" w:rsidR="00E5625C" w:rsidRPr="002B5306"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32</w:t>
                            </w:r>
                            <w:r w:rsidR="00367414">
                              <w:rPr>
                                <w:noProof/>
                              </w:rPr>
                              <w:fldChar w:fldCharType="end"/>
                            </w:r>
                            <w:r>
                              <w:t xml:space="preserve"> - Data Input Sequence for XTEA Algorithm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25CC" id="Text Box 58" o:spid="_x0000_s1031" type="#_x0000_t202" style="position:absolute;margin-left:-42.15pt;margin-top:196.2pt;width:77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6F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" stroked="f">
                <v:textbox style="mso-fit-shape-to-text:t" inset="0,0,0,0">
                  <w:txbxContent>
                    <w:p w14:paraId="411FC5A0" w14:textId="086DF563" w:rsidR="00E5625C" w:rsidRPr="002B5306" w:rsidRDefault="00E5625C" w:rsidP="00E5625C">
                      <w:pPr>
                        <w:pStyle w:val="Caption"/>
                        <w:rPr>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32</w:t>
                      </w:r>
                      <w:r w:rsidR="00367414">
                        <w:rPr>
                          <w:noProof/>
                        </w:rPr>
                        <w:fldChar w:fldCharType="end"/>
                      </w:r>
                      <w:r>
                        <w:t xml:space="preserve"> - Data Input Sequence for XTEA Algorithm Simulation</w:t>
                      </w:r>
                    </w:p>
                  </w:txbxContent>
                </v:textbox>
              </v:shape>
            </w:pict>
          </mc:Fallback>
        </mc:AlternateContent>
      </w:r>
      <w:r w:rsidR="00E5625C" w:rsidRPr="00E5625C">
        <w:rPr>
          <w:noProof/>
        </w:rPr>
        <mc:AlternateContent>
          <mc:Choice Requires="wpg">
            <w:drawing>
              <wp:anchor distT="0" distB="0" distL="114300" distR="114300" simplePos="0" relativeHeight="251672576" behindDoc="0" locked="0" layoutInCell="1" allowOverlap="1" wp14:anchorId="3559A0D8" wp14:editId="65D1DB24">
                <wp:simplePos x="0" y="0"/>
                <wp:positionH relativeFrom="margin">
                  <wp:posOffset>-535305</wp:posOffset>
                </wp:positionH>
                <wp:positionV relativeFrom="paragraph">
                  <wp:posOffset>-70485</wp:posOffset>
                </wp:positionV>
                <wp:extent cx="9810750" cy="2505075"/>
                <wp:effectExtent l="0" t="0" r="0" b="9525"/>
                <wp:wrapNone/>
                <wp:docPr id="47" name="Group 1"/>
                <wp:cNvGraphicFramePr/>
                <a:graphic xmlns:a="http://schemas.openxmlformats.org/drawingml/2006/main">
                  <a:graphicData uri="http://schemas.microsoft.com/office/word/2010/wordprocessingGroup">
                    <wpg:wgp>
                      <wpg:cNvGrpSpPr/>
                      <wpg:grpSpPr>
                        <a:xfrm>
                          <a:off x="0" y="0"/>
                          <a:ext cx="9810750" cy="2505075"/>
                          <a:chOff x="0" y="0"/>
                          <a:chExt cx="12192000" cy="3059111"/>
                        </a:xfrm>
                      </wpg:grpSpPr>
                      <pic:pic xmlns:pic="http://schemas.openxmlformats.org/drawingml/2006/picture">
                        <pic:nvPicPr>
                          <pic:cNvPr id="48" name="Picture 48"/>
                          <pic:cNvPicPr>
                            <a:picLocks noChangeAspect="1" noChangeArrowheads="1"/>
                          </pic:cNvPicPr>
                        </pic:nvPicPr>
                        <pic:blipFill rotWithShape="1">
                          <a:blip r:embed="rId43">
                            <a:extLst>
                              <a:ext uri="{28A0092B-C50C-407E-A947-70E740481C1C}">
                                <a14:useLocalDpi xmlns:a14="http://schemas.microsoft.com/office/drawing/2010/main" val="0"/>
                              </a:ext>
                            </a:extLst>
                          </a:blip>
                          <a:srcRect t="94885"/>
                          <a:stretch/>
                        </pic:blipFill>
                        <pic:spPr bwMode="auto">
                          <a:xfrm>
                            <a:off x="0" y="2811462"/>
                            <a:ext cx="12192000" cy="247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49"/>
                          <pic:cNvPicPr>
                            <a:picLocks noChangeAspect="1" noChangeArrowheads="1"/>
                          </pic:cNvPicPr>
                        </pic:nvPicPr>
                        <pic:blipFill rotWithShape="1">
                          <a:blip r:embed="rId43">
                            <a:extLst>
                              <a:ext uri="{28A0092B-C50C-407E-A947-70E740481C1C}">
                                <a14:useLocalDpi xmlns:a14="http://schemas.microsoft.com/office/drawing/2010/main" val="0"/>
                              </a:ext>
                            </a:extLst>
                          </a:blip>
                          <a:srcRect b="41935"/>
                          <a:stretch/>
                        </pic:blipFill>
                        <pic:spPr bwMode="auto">
                          <a:xfrm>
                            <a:off x="0" y="0"/>
                            <a:ext cx="12192000" cy="28114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7C72E7" id="Group 1" o:spid="_x0000_s1026" style="position:absolute;margin-left:-42.15pt;margin-top:-5.55pt;width:772.5pt;height:197.25pt;z-index:251672576;mso-position-horizontal-relative:margin;mso-width-relative:margin;mso-height-relative:margin" coordsize="121920,3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">
                <v:shape id="Picture 48" o:spid="_x0000_s1027" type="#_x0000_t75" style="position:absolute;top:28114;width:121920;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">
                  <v:imagedata r:id="rId44" o:title="" croptop="62184f"/>
                </v:shape>
                <v:shape id="Picture 49" o:spid="_x0000_s1028" type="#_x0000_t75" style="position:absolute;width:121920;height:2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">
                  <v:imagedata r:id="rId44" o:title="" cropbottom="27483f"/>
                </v:shape>
                <w10:wrap anchorx="margin"/>
              </v:group>
            </w:pict>
          </mc:Fallback>
        </mc:AlternateContent>
      </w:r>
      <w:r w:rsidR="00E5625C">
        <w:rPr>
          <w:noProof/>
        </w:rPr>
        <mc:AlternateContent>
          <mc:Choice Requires="wps">
            <w:drawing>
              <wp:anchor distT="0" distB="0" distL="114300" distR="114300" simplePos="0" relativeHeight="251682816" behindDoc="0" locked="0" layoutInCell="1" allowOverlap="1" wp14:anchorId="41779334" wp14:editId="03915E7F">
                <wp:simplePos x="0" y="0"/>
                <wp:positionH relativeFrom="column">
                  <wp:posOffset>-525780</wp:posOffset>
                </wp:positionH>
                <wp:positionV relativeFrom="paragraph">
                  <wp:posOffset>5663565</wp:posOffset>
                </wp:positionV>
                <wp:extent cx="977265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772650" cy="635"/>
                        </a:xfrm>
                        <a:prstGeom prst="rect">
                          <a:avLst/>
                        </a:prstGeom>
                        <a:solidFill>
                          <a:prstClr val="white"/>
                        </a:solidFill>
                        <a:ln>
                          <a:noFill/>
                        </a:ln>
                      </wps:spPr>
                      <wps:txbx>
                        <w:txbxContent>
                          <w:p w14:paraId="1D7AA133" w14:textId="0E6FDD99" w:rsidR="00E5625C" w:rsidRPr="004B7D97" w:rsidRDefault="00E5625C" w:rsidP="00E5625C">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33</w:t>
                            </w:r>
                            <w:r w:rsidR="00367414">
                              <w:rPr>
                                <w:noProof/>
                              </w:rPr>
                              <w:fldChar w:fldCharType="end"/>
                            </w:r>
                            <w:r>
                              <w:t xml:space="preserve"> - Data Output Sequence for XTEA Algorithm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79334" id="Text Box 59" o:spid="_x0000_s1032" type="#_x0000_t202" style="position:absolute;margin-left:-41.4pt;margin-top:445.95pt;width:76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XLwIAAGY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" stroked="f">
                <v:textbox style="mso-fit-shape-to-text:t" inset="0,0,0,0">
                  <w:txbxContent>
                    <w:p w14:paraId="1D7AA133" w14:textId="0E6FDD99" w:rsidR="00E5625C" w:rsidRPr="004B7D97" w:rsidRDefault="00E5625C" w:rsidP="00E5625C">
                      <w:pPr>
                        <w:pStyle w:val="Caption"/>
                        <w:rPr>
                          <w:noProof/>
                          <w:sz w:val="20"/>
                          <w:szCs w:val="20"/>
                        </w:rPr>
                      </w:pPr>
                      <w:r>
                        <w:t xml:space="preserve">Figure </w:t>
                      </w:r>
                      <w:r w:rsidR="00367414">
                        <w:fldChar w:fldCharType="begin"/>
                      </w:r>
                      <w:r w:rsidR="00367414">
                        <w:instrText xml:space="preserve"> SEQ Figure \* ARABIC </w:instrText>
                      </w:r>
                      <w:r w:rsidR="00367414">
                        <w:fldChar w:fldCharType="separate"/>
                      </w:r>
                      <w:r w:rsidR="00B32540">
                        <w:rPr>
                          <w:noProof/>
                        </w:rPr>
                        <w:t>33</w:t>
                      </w:r>
                      <w:r w:rsidR="00367414">
                        <w:rPr>
                          <w:noProof/>
                        </w:rPr>
                        <w:fldChar w:fldCharType="end"/>
                      </w:r>
                      <w:r>
                        <w:t xml:space="preserve"> - Data Output Sequence for XTEA Algorithm Simulation</w:t>
                      </w:r>
                    </w:p>
                  </w:txbxContent>
                </v:textbox>
              </v:shape>
            </w:pict>
          </mc:Fallback>
        </mc:AlternateContent>
      </w:r>
      <w:r w:rsidR="00E5625C" w:rsidRPr="00E5625C">
        <w:rPr>
          <w:noProof/>
        </w:rPr>
        <mc:AlternateContent>
          <mc:Choice Requires="wpg">
            <w:drawing>
              <wp:anchor distT="0" distB="0" distL="114300" distR="114300" simplePos="0" relativeHeight="251674624" behindDoc="0" locked="0" layoutInCell="1" allowOverlap="1" wp14:anchorId="35820102" wp14:editId="557D138C">
                <wp:simplePos x="0" y="0"/>
                <wp:positionH relativeFrom="page">
                  <wp:posOffset>114300</wp:posOffset>
                </wp:positionH>
                <wp:positionV relativeFrom="paragraph">
                  <wp:posOffset>3358515</wp:posOffset>
                </wp:positionV>
                <wp:extent cx="9772650" cy="2247900"/>
                <wp:effectExtent l="0" t="0" r="0" b="0"/>
                <wp:wrapNone/>
                <wp:docPr id="53" name="Group 2"/>
                <wp:cNvGraphicFramePr/>
                <a:graphic xmlns:a="http://schemas.openxmlformats.org/drawingml/2006/main">
                  <a:graphicData uri="http://schemas.microsoft.com/office/word/2010/wordprocessingGroup">
                    <wpg:wgp>
                      <wpg:cNvGrpSpPr/>
                      <wpg:grpSpPr>
                        <a:xfrm>
                          <a:off x="0" y="0"/>
                          <a:ext cx="9772650" cy="2247900"/>
                          <a:chOff x="0" y="0"/>
                          <a:chExt cx="12192000" cy="3017838"/>
                        </a:xfrm>
                      </wpg:grpSpPr>
                      <pic:pic xmlns:pic="http://schemas.openxmlformats.org/drawingml/2006/picture">
                        <pic:nvPicPr>
                          <pic:cNvPr id="54" name="Picture 54"/>
                          <pic:cNvPicPr>
                            <a:picLocks noChangeAspect="1" noChangeArrowheads="1"/>
                          </pic:cNvPicPr>
                        </pic:nvPicPr>
                        <pic:blipFill rotWithShape="1">
                          <a:blip r:embed="rId45">
                            <a:extLst>
                              <a:ext uri="{28A0092B-C50C-407E-A947-70E740481C1C}">
                                <a14:useLocalDpi xmlns:a14="http://schemas.microsoft.com/office/drawing/2010/main" val="0"/>
                              </a:ext>
                            </a:extLst>
                          </a:blip>
                          <a:srcRect b="41628"/>
                          <a:stretch/>
                        </pic:blipFill>
                        <pic:spPr bwMode="auto">
                          <a:xfrm>
                            <a:off x="0" y="0"/>
                            <a:ext cx="12192000" cy="2800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5"/>
                          <pic:cNvPicPr>
                            <a:picLocks noChangeAspect="1" noChangeArrowheads="1"/>
                          </pic:cNvPicPr>
                        </pic:nvPicPr>
                        <pic:blipFill rotWithShape="1">
                          <a:blip r:embed="rId45">
                            <a:extLst>
                              <a:ext uri="{28A0092B-C50C-407E-A947-70E740481C1C}">
                                <a14:useLocalDpi xmlns:a14="http://schemas.microsoft.com/office/drawing/2010/main" val="0"/>
                              </a:ext>
                            </a:extLst>
                          </a:blip>
                          <a:srcRect t="95467"/>
                          <a:stretch/>
                        </pic:blipFill>
                        <pic:spPr bwMode="auto">
                          <a:xfrm>
                            <a:off x="0" y="2800350"/>
                            <a:ext cx="12192000" cy="2174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67317D0" id="Group 2" o:spid="_x0000_s1026" style="position:absolute;margin-left:9pt;margin-top:264.45pt;width:769.5pt;height:177pt;z-index:251674624;mso-position-horizontal-relative:page;mso-width-relative:margin;mso-height-relative:margin" coordsize="121920,30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">
                <v:shape id="Picture 54" o:spid="_x0000_s1027" type="#_x0000_t75" style="position:absolute;width:121920;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">
                  <v:imagedata r:id="rId46" o:title="" cropbottom="27281f"/>
                </v:shape>
                <v:shape id="Picture 55" o:spid="_x0000_s1028" type="#_x0000_t75" style="position:absolute;top:28003;width:121920;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">
                  <v:imagedata r:id="rId46" o:title="" croptop="62565f"/>
                </v:shape>
                <w10:wrap anchorx="page"/>
              </v:group>
            </w:pict>
          </mc:Fallback>
        </mc:AlternateContent>
      </w:r>
    </w:p>
    <w:p w14:paraId="266FE4E8" w14:textId="303FC16D" w:rsidR="00F92F29" w:rsidRDefault="00291E11" w:rsidP="00F92F29">
      <w:pPr>
        <w:pStyle w:val="Heading1"/>
        <w:rPr>
          <w:sz w:val="22"/>
        </w:rPr>
      </w:pPr>
      <w:bookmarkStart w:id="33" w:name="_Toc72678299"/>
      <w:bookmarkStart w:id="34" w:name="_Toc72678355"/>
      <w:r>
        <w:rPr>
          <w:sz w:val="22"/>
        </w:rPr>
        <w:lastRenderedPageBreak/>
        <w:t>Performance</w:t>
      </w:r>
      <w:bookmarkEnd w:id="33"/>
      <w:bookmarkEnd w:id="34"/>
    </w:p>
    <w:p w14:paraId="06F9ED7C" w14:textId="5FE4F124" w:rsidR="009116CE" w:rsidRPr="009116CE" w:rsidRDefault="009116CE" w:rsidP="009116CE">
      <w:r>
        <w:t xml:space="preserve">Given the style of design chosen and </w:t>
      </w:r>
      <w:r w:rsidR="006F2796">
        <w:t xml:space="preserve">the </w:t>
      </w:r>
      <w:r>
        <w:t>efficiency of reusing each feistel step of the algorithm</w:t>
      </w:r>
      <w:r w:rsidR="006F2796">
        <w:t>,</w:t>
      </w:r>
      <w:r>
        <w:t xml:space="preserve"> I would expect the power and area us</w:t>
      </w:r>
      <w:r w:rsidR="006F2796">
        <w:t>ed</w:t>
      </w:r>
      <w:r>
        <w:t xml:space="preserve"> to be low relative to a design </w:t>
      </w:r>
      <w:r w:rsidR="006F2796">
        <w:t>that</w:t>
      </w:r>
      <w:r>
        <w:t xml:space="preserve"> does not implement these design choices. This can be monitored by running power and area tests within Quartus.</w:t>
      </w:r>
    </w:p>
    <w:p w14:paraId="0158F1BE" w14:textId="563AECA5" w:rsidR="00463F0B" w:rsidRDefault="00291E11" w:rsidP="00463F0B">
      <w:pPr>
        <w:pStyle w:val="Heading2"/>
        <w:rPr>
          <w:sz w:val="22"/>
        </w:rPr>
      </w:pPr>
      <w:bookmarkStart w:id="35" w:name="_Toc72678300"/>
      <w:bookmarkStart w:id="36" w:name="_Toc72678356"/>
      <w:r>
        <w:rPr>
          <w:sz w:val="22"/>
        </w:rPr>
        <w:t>Power</w:t>
      </w:r>
      <w:bookmarkEnd w:id="35"/>
      <w:bookmarkEnd w:id="36"/>
    </w:p>
    <w:p w14:paraId="2D956596" w14:textId="065E1859" w:rsidR="001E2BE9" w:rsidRDefault="001E2BE9" w:rsidP="001E2BE9">
      <w:r>
        <w:t>After running the power analyser tool, the output received from testing the design is as follows:</w:t>
      </w:r>
    </w:p>
    <w:p w14:paraId="15151859" w14:textId="77777777" w:rsidR="001E2BE9" w:rsidRDefault="001E2BE9" w:rsidP="001E2BE9">
      <w:pPr>
        <w:keepNext/>
      </w:pPr>
      <w:r>
        <w:rPr>
          <w:noProof/>
        </w:rPr>
        <w:drawing>
          <wp:inline distT="0" distB="0" distL="0" distR="0" wp14:anchorId="12220A4E" wp14:editId="5D3F4869">
            <wp:extent cx="3021330" cy="877570"/>
            <wp:effectExtent l="0" t="0" r="762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1330" cy="877570"/>
                    </a:xfrm>
                    <a:prstGeom prst="rect">
                      <a:avLst/>
                    </a:prstGeom>
                    <a:noFill/>
                    <a:ln>
                      <a:noFill/>
                    </a:ln>
                  </pic:spPr>
                </pic:pic>
              </a:graphicData>
            </a:graphic>
          </wp:inline>
        </w:drawing>
      </w:r>
    </w:p>
    <w:p w14:paraId="62D8C973" w14:textId="2DF17755" w:rsidR="001E2BE9" w:rsidRDefault="001E2BE9" w:rsidP="001E2BE9">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34</w:t>
      </w:r>
      <w:r w:rsidR="00367414">
        <w:rPr>
          <w:noProof/>
        </w:rPr>
        <w:fldChar w:fldCharType="end"/>
      </w:r>
      <w:r>
        <w:t xml:space="preserve"> - Power Analyser Tool Results</w:t>
      </w:r>
    </w:p>
    <w:p w14:paraId="3A70EFA7" w14:textId="6D03C8C5" w:rsidR="00F90236" w:rsidRDefault="001E2BE9" w:rsidP="001E2BE9">
      <w:r>
        <w:t>These results align with what was expected, low power usage. If more time were available, it would be good to implement a solution without the reuse of the feistel steps, to compare this result against it however because of a lack of time this is not possible within this report.</w:t>
      </w:r>
    </w:p>
    <w:p w14:paraId="6C160788" w14:textId="61C3FEA2" w:rsidR="00291E11" w:rsidRDefault="00291E11" w:rsidP="00291E11">
      <w:pPr>
        <w:pStyle w:val="Heading2"/>
        <w:rPr>
          <w:sz w:val="22"/>
        </w:rPr>
      </w:pPr>
      <w:bookmarkStart w:id="37" w:name="_Toc72678301"/>
      <w:bookmarkStart w:id="38" w:name="_Toc72678357"/>
      <w:r>
        <w:rPr>
          <w:sz w:val="22"/>
        </w:rPr>
        <w:t>Are</w:t>
      </w:r>
      <w:r w:rsidR="00F90236">
        <w:rPr>
          <w:sz w:val="22"/>
        </w:rPr>
        <w:t>a</w:t>
      </w:r>
      <w:bookmarkEnd w:id="37"/>
      <w:bookmarkEnd w:id="38"/>
    </w:p>
    <w:p w14:paraId="7A9A3FB4" w14:textId="453A0D7A" w:rsidR="00A13D81" w:rsidRDefault="001E2BE9" w:rsidP="00A13D81">
      <w:pPr>
        <w:keepNext/>
      </w:pPr>
      <w:r>
        <w:t>When compiling a solution in Quartus after providing the target board</w:t>
      </w:r>
      <w:r w:rsidR="00A13D81">
        <w:t>, Quartus provides details on the number of registers and pins alongside the total amount of ALMs (</w:t>
      </w:r>
      <w:r w:rsidR="00A13D81" w:rsidRPr="00A13D81">
        <w:t>adaptive logic module</w:t>
      </w:r>
      <w:r w:rsidR="00A13D81">
        <w:t xml:space="preserve">s) The report on the design for </w:t>
      </w:r>
      <w:r w:rsidR="006F2796">
        <w:t xml:space="preserve">the </w:t>
      </w:r>
      <w:r w:rsidR="00A13D81">
        <w:t>area and logic utilization is as follows:</w:t>
      </w:r>
      <w:r w:rsidR="00A13D81">
        <w:br/>
      </w:r>
      <w:r w:rsidR="00A13D81">
        <w:rPr>
          <w:noProof/>
        </w:rPr>
        <w:drawing>
          <wp:inline distT="0" distB="0" distL="0" distR="0" wp14:anchorId="152CA502" wp14:editId="64AF4D93">
            <wp:extent cx="2940685" cy="2830830"/>
            <wp:effectExtent l="0" t="0" r="0" b="762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0685" cy="2830830"/>
                    </a:xfrm>
                    <a:prstGeom prst="rect">
                      <a:avLst/>
                    </a:prstGeom>
                    <a:noFill/>
                    <a:ln>
                      <a:noFill/>
                    </a:ln>
                  </pic:spPr>
                </pic:pic>
              </a:graphicData>
            </a:graphic>
          </wp:inline>
        </w:drawing>
      </w:r>
    </w:p>
    <w:p w14:paraId="370C86C3" w14:textId="04261907" w:rsidR="001E2BE9" w:rsidRDefault="00A13D81" w:rsidP="00A13D81">
      <w:pPr>
        <w:pStyle w:val="Caption"/>
      </w:pPr>
      <w:r>
        <w:t xml:space="preserve">Figure </w:t>
      </w:r>
      <w:r w:rsidR="00367414">
        <w:fldChar w:fldCharType="begin"/>
      </w:r>
      <w:r w:rsidR="00367414">
        <w:instrText xml:space="preserve"> SEQ Figure \* ARABIC </w:instrText>
      </w:r>
      <w:r w:rsidR="00367414">
        <w:fldChar w:fldCharType="separate"/>
      </w:r>
      <w:r w:rsidR="00B32540">
        <w:rPr>
          <w:noProof/>
        </w:rPr>
        <w:t>35</w:t>
      </w:r>
      <w:r w:rsidR="00367414">
        <w:rPr>
          <w:noProof/>
        </w:rPr>
        <w:fldChar w:fldCharType="end"/>
      </w:r>
      <w:r>
        <w:t xml:space="preserve"> - Logic Utilisation Report</w:t>
      </w:r>
    </w:p>
    <w:p w14:paraId="54FBBFF3" w14:textId="132C1963" w:rsidR="00A13D81" w:rsidRDefault="00A13D81" w:rsidP="00A13D81">
      <w:r>
        <w:t>As seen from the report, the design uses a min</w:t>
      </w:r>
      <w:r w:rsidR="006F2796">
        <w:t>u</w:t>
      </w:r>
      <w:r>
        <w:t>scule amount of the logic blocks available on the board, only 447 out of a possible 32,070 making up only 1% of the potential ALMs. 304 Registers were also used, in addition to 101 pins.</w:t>
      </w:r>
      <w:r w:rsidR="00377749">
        <w:t xml:space="preserve"> This means there is potential to instantiate multiple decoders and encoders onto the board at any one time, performing multiple instances of the XTEA algorithm at once.</w:t>
      </w:r>
    </w:p>
    <w:p w14:paraId="5DF2D17B" w14:textId="77777777" w:rsidR="00A13D81" w:rsidRPr="00A13D81" w:rsidRDefault="00A13D81" w:rsidP="00A13D81"/>
    <w:p w14:paraId="46571BFE" w14:textId="3ABD24A4" w:rsidR="00463F0B" w:rsidRDefault="00463F0B" w:rsidP="00463F0B">
      <w:pPr>
        <w:pStyle w:val="Heading1"/>
        <w:rPr>
          <w:sz w:val="22"/>
        </w:rPr>
      </w:pPr>
      <w:bookmarkStart w:id="39" w:name="_Toc72678302"/>
      <w:bookmarkStart w:id="40" w:name="_Toc72678358"/>
      <w:r>
        <w:rPr>
          <w:sz w:val="22"/>
        </w:rPr>
        <w:t>Conclusion</w:t>
      </w:r>
      <w:bookmarkEnd w:id="39"/>
      <w:bookmarkEnd w:id="40"/>
    </w:p>
    <w:p w14:paraId="0533719C" w14:textId="7A172382" w:rsidR="00B9338E" w:rsidRDefault="00A13D81" w:rsidP="00A13D81">
      <w:pPr>
        <w:ind w:firstLine="202"/>
      </w:pPr>
      <w:r>
        <w:t>Whilst not all initial objectives have been met, most of the objectives have been met. An FPGA implementation of the XTEA algorithm has been created, validated, and tested for power and area. Alongside this</w:t>
      </w:r>
      <w:r w:rsidR="006F2796">
        <w:t>,</w:t>
      </w:r>
      <w:r>
        <w:t xml:space="preserve"> a C implementation has also been created with a script to </w:t>
      </w:r>
      <w:r w:rsidR="006F2796">
        <w:t>break down the algorithm into its respective parts, alongside the work in progress of a script that takes in user input and breaks it down into 128-bit chunks for the algorithm to encrypt</w:t>
      </w:r>
      <w:r>
        <w:t>.</w:t>
      </w:r>
    </w:p>
    <w:p w14:paraId="310D6831" w14:textId="64BA2C0F" w:rsidR="00A13D81" w:rsidRPr="00B9338E" w:rsidRDefault="00A13D81" w:rsidP="00A13D81">
      <w:pPr>
        <w:ind w:firstLine="202"/>
      </w:pPr>
      <w:r>
        <w:t>Unfortunately, due to time constraints</w:t>
      </w:r>
      <w:r w:rsidR="006F2796">
        <w:t>,</w:t>
      </w:r>
      <w:r>
        <w:t xml:space="preserve"> it has not been possible to implement the FPGA solution onto the FPGA, and whilst Linux has been put on the A9 running alongside the FPGA, no communication between the two was ever possible, hence the full design has not been completed.</w:t>
      </w:r>
    </w:p>
    <w:p w14:paraId="263A49B7" w14:textId="193F35CA" w:rsidR="00B9338E" w:rsidRDefault="00B9338E" w:rsidP="00B9338E">
      <w:pPr>
        <w:pStyle w:val="Heading2"/>
        <w:rPr>
          <w:sz w:val="22"/>
        </w:rPr>
      </w:pPr>
      <w:bookmarkStart w:id="41" w:name="_Toc72678303"/>
      <w:bookmarkStart w:id="42" w:name="_Toc72678359"/>
      <w:r>
        <w:rPr>
          <w:sz w:val="22"/>
        </w:rPr>
        <w:t>Limitations</w:t>
      </w:r>
      <w:bookmarkEnd w:id="41"/>
      <w:bookmarkEnd w:id="42"/>
      <w:r w:rsidR="00A13D81">
        <w:rPr>
          <w:sz w:val="22"/>
        </w:rPr>
        <w:t xml:space="preserve"> &amp; Future Improvements</w:t>
      </w:r>
    </w:p>
    <w:p w14:paraId="28FF355D" w14:textId="403D28CA" w:rsidR="00A13D81" w:rsidRDefault="00A13D81" w:rsidP="00A13D81">
      <w:pPr>
        <w:ind w:firstLine="202"/>
      </w:pPr>
      <w:r>
        <w:t>If I were to continue working on this project, I would focus on completing the work on the HPS-FPGA bridge using the platform designer in Quartus (formerly known as Qsys) to get the working solution implemented on the FPGA rather than in simulation.</w:t>
      </w:r>
    </w:p>
    <w:p w14:paraId="60A8BCB8" w14:textId="7B8F058A" w:rsidR="00A13D81" w:rsidRDefault="00A13D81" w:rsidP="00A13D81">
      <w:pPr>
        <w:ind w:firstLine="202"/>
      </w:pPr>
      <w:r>
        <w:t>Following on from this some other improvements that would help further the solution and my understanding would be:</w:t>
      </w:r>
    </w:p>
    <w:p w14:paraId="38D484E1" w14:textId="5318F010" w:rsidR="00A13D81" w:rsidRDefault="00A13D81" w:rsidP="00A13D81">
      <w:pPr>
        <w:ind w:firstLine="202"/>
      </w:pPr>
      <w:r>
        <w:t>Pipelining – Reading in the inputs before the system is ready for them, allowing the algorithm to continually run without breaks waiting for data input and output.</w:t>
      </w:r>
    </w:p>
    <w:p w14:paraId="7EBE787D" w14:textId="5AE10E9A" w:rsidR="00A13D81" w:rsidRDefault="00F73B9E" w:rsidP="00A13D81">
      <w:pPr>
        <w:ind w:firstLine="202"/>
      </w:pPr>
      <w:r>
        <w:t>Duplex – Running both encryption and decryption simultaneously on separate instantiations of the enc_dec module. This would allow the system to run twice as fast in the theoretical situation where the hardware needs to both encrypt and decrypt at the same time.</w:t>
      </w:r>
    </w:p>
    <w:p w14:paraId="22AE4C93" w14:textId="4321706E" w:rsidR="00E26A1B" w:rsidRDefault="00F73B9E" w:rsidP="00E26A1B">
      <w:pPr>
        <w:ind w:firstLine="202"/>
      </w:pPr>
      <w:r>
        <w:t>Multiple Instantiations of the enc_dec module for faster decryption of a larger data set, this would allow multiple 128</w:t>
      </w:r>
      <w:r w:rsidR="006F2796">
        <w:t>-</w:t>
      </w:r>
      <w:r>
        <w:t>bit chunks to be processed at any one time, given the area analysis the potential to instantiate a large number of encoding and decoding modules is there.</w:t>
      </w:r>
    </w:p>
    <w:p w14:paraId="74E2F9F5" w14:textId="77777777" w:rsidR="00E26A1B" w:rsidRDefault="00E26A1B">
      <w:r>
        <w:br w:type="page"/>
      </w:r>
    </w:p>
    <w:p w14:paraId="36645BC5" w14:textId="77777777" w:rsidR="00E26A1B" w:rsidRPr="00B9338E" w:rsidRDefault="00E26A1B" w:rsidP="00E26A1B">
      <w:pPr>
        <w:ind w:firstLine="202"/>
      </w:pPr>
    </w:p>
    <w:p w14:paraId="5A33ACEB" w14:textId="1852F0FE" w:rsidR="0037263C" w:rsidRPr="0037263C" w:rsidRDefault="00463F0B" w:rsidP="0037263C">
      <w:pPr>
        <w:pStyle w:val="Heading1"/>
        <w:rPr>
          <w:sz w:val="22"/>
        </w:rPr>
      </w:pPr>
      <w:bookmarkStart w:id="43" w:name="_Toc72678304"/>
      <w:bookmarkStart w:id="44" w:name="_Toc72678360"/>
      <w:r>
        <w:rPr>
          <w:sz w:val="22"/>
        </w:rPr>
        <w:t>References</w:t>
      </w:r>
      <w:bookmarkEnd w:id="43"/>
      <w:bookmarkEnd w:id="44"/>
    </w:p>
    <w:p w14:paraId="0B7D96E1"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[1]"XTEA (eXtended TEA)", </w:t>
      </w:r>
      <w:r w:rsidRPr="007B0C51">
        <w:rPr>
          <w:i/>
          <w:iCs/>
          <w:color w:val="000000"/>
          <w:sz w:val="20"/>
          <w:szCs w:val="20"/>
        </w:rPr>
        <w:t>Asecuritysite.com</w:t>
      </w:r>
      <w:r w:rsidRPr="007B0C51">
        <w:rPr>
          <w:color w:val="000000"/>
          <w:sz w:val="20"/>
          <w:szCs w:val="20"/>
        </w:rPr>
        <w:t>, 2021. [Online]. Available: https://asecuritysite.com/encryption/xtea. [Accessed: 23- May- 2021].</w:t>
      </w:r>
    </w:p>
    <w:p w14:paraId="6C11F19B"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[2]"Altera Cyclone® FPGAs", </w:t>
      </w:r>
      <w:r w:rsidRPr="007B0C51">
        <w:rPr>
          <w:i/>
          <w:iCs/>
          <w:color w:val="000000"/>
          <w:sz w:val="20"/>
          <w:szCs w:val="20"/>
        </w:rPr>
        <w:t>Intel.com</w:t>
      </w:r>
      <w:r w:rsidRPr="007B0C51">
        <w:rPr>
          <w:color w:val="000000"/>
          <w:sz w:val="20"/>
          <w:szCs w:val="20"/>
        </w:rPr>
        <w:t>, 2021. [Online]. Available: https://www.intel.com/content/www/us/en/programmable/b/cyclone-v.html. [Accessed: 23- May- 2021].</w:t>
      </w:r>
    </w:p>
    <w:p w14:paraId="076EA62C"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[3]"FPGA Design Software - Intel® Quartus® Prime", </w:t>
      </w:r>
      <w:r w:rsidRPr="007B0C51">
        <w:rPr>
          <w:i/>
          <w:iCs/>
          <w:color w:val="000000"/>
          <w:sz w:val="20"/>
          <w:szCs w:val="20"/>
        </w:rPr>
        <w:t>Intel</w:t>
      </w:r>
      <w:r w:rsidRPr="007B0C51">
        <w:rPr>
          <w:color w:val="000000"/>
          <w:sz w:val="20"/>
          <w:szCs w:val="20"/>
        </w:rPr>
        <w:t>, 2021. [Online]. Available: https://www.intel.com/content/www/us/en/software/programmable/quartus-prime/overview.html. [Accessed: 23- May- 2021].</w:t>
      </w:r>
    </w:p>
    <w:p w14:paraId="3AE997F6"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[4]"Intel® FPGA Simulation - ModelSim*-Intel® FPGA", </w:t>
      </w:r>
      <w:r w:rsidRPr="007B0C51">
        <w:rPr>
          <w:i/>
          <w:iCs/>
          <w:color w:val="000000"/>
          <w:sz w:val="20"/>
          <w:szCs w:val="20"/>
        </w:rPr>
        <w:t>Intel</w:t>
      </w:r>
      <w:r w:rsidRPr="007B0C51">
        <w:rPr>
          <w:color w:val="000000"/>
          <w:sz w:val="20"/>
          <w:szCs w:val="20"/>
        </w:rPr>
        <w:t>, 2021. [Online]. Available: https://www.intel.com/content/www/us/en/software/programmable/quartus-prime/model-sim.html. [Accessed: 23- May- 2021].</w:t>
      </w:r>
    </w:p>
    <w:p w14:paraId="2E779820"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[5]V. Code, "Visual Studio Code - Code Editing. Redefined", </w:t>
      </w:r>
      <w:r w:rsidRPr="007B0C51">
        <w:rPr>
          <w:i/>
          <w:iCs/>
          <w:color w:val="000000"/>
          <w:sz w:val="20"/>
          <w:szCs w:val="20"/>
        </w:rPr>
        <w:t>Code.visualstudio.com</w:t>
      </w:r>
      <w:r w:rsidRPr="007B0C51">
        <w:rPr>
          <w:color w:val="000000"/>
          <w:sz w:val="20"/>
          <w:szCs w:val="20"/>
        </w:rPr>
        <w:t>, 2021. [Online]. Available: https://code.visualstudio.com/. [Accessed: 23- May- 2021].</w:t>
      </w:r>
    </w:p>
    <w:p w14:paraId="3D13E2B6"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[6]"Non-specialized hardware comparison - Bitcoin Wiki", </w:t>
      </w:r>
      <w:r w:rsidRPr="007B0C51">
        <w:rPr>
          <w:i/>
          <w:iCs/>
          <w:color w:val="000000"/>
          <w:sz w:val="20"/>
          <w:szCs w:val="20"/>
        </w:rPr>
        <w:t>En.bitcoin.it</w:t>
      </w:r>
      <w:r w:rsidRPr="007B0C51">
        <w:rPr>
          <w:color w:val="000000"/>
          <w:sz w:val="20"/>
          <w:szCs w:val="20"/>
        </w:rPr>
        <w:t>, 2021. [Online]. Available: https://en.bitcoin.it/wiki/Non-specialized_hardware_comparison. [Accessed: 23- May- 2021].</w:t>
      </w:r>
    </w:p>
    <w:p w14:paraId="3EED26DA"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[7]"The Future of Jobs Report 2020", </w:t>
      </w:r>
      <w:r w:rsidRPr="007B0C51">
        <w:rPr>
          <w:i/>
          <w:iCs/>
          <w:color w:val="000000"/>
          <w:sz w:val="20"/>
          <w:szCs w:val="20"/>
        </w:rPr>
        <w:t>World Economic Forum</w:t>
      </w:r>
      <w:r w:rsidRPr="007B0C51">
        <w:rPr>
          <w:color w:val="000000"/>
          <w:sz w:val="20"/>
          <w:szCs w:val="20"/>
        </w:rPr>
        <w:t>, 2021. [Online]. Available: https://www.weforum.org/reports/the-future-of-jobs-report-2020. [Accessed: 23- May- 2021].</w:t>
      </w:r>
    </w:p>
    <w:p w14:paraId="2AF83EA8"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[8]"XTEA - Wikipedia", </w:t>
      </w:r>
      <w:r w:rsidRPr="007B0C51">
        <w:rPr>
          <w:i/>
          <w:iCs/>
          <w:color w:val="000000"/>
          <w:sz w:val="20"/>
          <w:szCs w:val="20"/>
        </w:rPr>
        <w:t>En.wikipedia.org</w:t>
      </w:r>
      <w:r w:rsidRPr="007B0C51">
        <w:rPr>
          <w:color w:val="000000"/>
          <w:sz w:val="20"/>
          <w:szCs w:val="20"/>
        </w:rPr>
        <w:t>, 2021. [Online]. Available: https://en.wikipedia.org/wiki/XTEA. [Accessed: 23- May- 2021].</w:t>
      </w:r>
    </w:p>
    <w:p w14:paraId="1088751F"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[9]</w:t>
      </w:r>
      <w:r w:rsidRPr="007B0C51">
        <w:rPr>
          <w:i/>
          <w:iCs/>
          <w:color w:val="000000"/>
          <w:sz w:val="20"/>
          <w:szCs w:val="20"/>
        </w:rPr>
        <w:t>Ftp.intel.com</w:t>
      </w:r>
      <w:r w:rsidRPr="007B0C51">
        <w:rPr>
          <w:color w:val="000000"/>
          <w:sz w:val="20"/>
          <w:szCs w:val="20"/>
        </w:rPr>
        <w:t>, 2021. [Online]. Available: https://ftp.intel.com/Public/Pub/fpgaup/pub/Intel_Material/18.1/Computer_Systems/DE1-SoC/DE1-SoC_Computer_ARM.pdf. [Accessed: 23- May- 2021].</w:t>
      </w:r>
    </w:p>
    <w:p w14:paraId="5E01E1AE"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[10]</w:t>
      </w:r>
      <w:r w:rsidRPr="007B0C51">
        <w:rPr>
          <w:i/>
          <w:iCs/>
          <w:color w:val="000000"/>
          <w:sz w:val="20"/>
          <w:szCs w:val="20"/>
        </w:rPr>
        <w:t>People.ece.cornell.edu</w:t>
      </w:r>
      <w:r w:rsidRPr="007B0C51">
        <w:rPr>
          <w:color w:val="000000"/>
          <w:sz w:val="20"/>
          <w:szCs w:val="20"/>
        </w:rPr>
        <w:t>, 2021. [Online]. Available: https://people.ece.cornell.edu/land/courses/ece5760/DE1_SOC/SoC-FPGA%20Design%20Guide_EPFL.pdf. [Accessed: 23- May- 2021].</w:t>
      </w:r>
    </w:p>
    <w:p w14:paraId="093BABA1" w14:textId="77777777" w:rsidR="0037263C" w:rsidRPr="007B0C51" w:rsidRDefault="0037263C" w:rsidP="0037263C">
      <w:pPr>
        <w:pStyle w:val="NormalWeb"/>
        <w:spacing w:before="0" w:beforeAutospacing="0" w:after="180" w:afterAutospacing="0"/>
        <w:ind w:left="450" w:hanging="450"/>
        <w:rPr>
          <w:color w:val="000000"/>
          <w:sz w:val="20"/>
          <w:szCs w:val="20"/>
        </w:rPr>
      </w:pPr>
      <w:r w:rsidRPr="007B0C51">
        <w:rPr>
          <w:color w:val="000000"/>
          <w:sz w:val="20"/>
          <w:szCs w:val="20"/>
        </w:rPr>
        <w:t>[11]</w:t>
      </w:r>
      <w:r w:rsidRPr="007B0C51">
        <w:rPr>
          <w:i/>
          <w:iCs/>
          <w:color w:val="000000"/>
          <w:sz w:val="20"/>
          <w:szCs w:val="20"/>
        </w:rPr>
        <w:t>Oa.upm.es</w:t>
      </w:r>
      <w:r w:rsidRPr="007B0C51">
        <w:rPr>
          <w:color w:val="000000"/>
          <w:sz w:val="20"/>
          <w:szCs w:val="20"/>
        </w:rPr>
        <w:t>, 2021. [Online]. Available: http://oa.upm.es/45352/1/DE1-SoC_Embedded_Linux_Systems_1_9.pdf. [Accessed: 23- May- 2021].</w:t>
      </w:r>
    </w:p>
    <w:p w14:paraId="707D1B72" w14:textId="234A2EB1" w:rsidR="00CF511A" w:rsidRPr="00463F0B" w:rsidRDefault="00CF511A" w:rsidP="00463F0B"/>
    <w:sectPr w:rsidR="00CF511A" w:rsidRPr="00463F0B" w:rsidSect="00E5625C">
      <w:pgSz w:w="12240" w:h="15840" w:code="1"/>
      <w:pgMar w:top="1008" w:right="936" w:bottom="1008"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C496D" w14:textId="77777777" w:rsidR="00367414" w:rsidRDefault="00367414">
      <w:r>
        <w:separator/>
      </w:r>
    </w:p>
  </w:endnote>
  <w:endnote w:type="continuationSeparator" w:id="0">
    <w:p w14:paraId="3E8895CF" w14:textId="77777777" w:rsidR="00367414" w:rsidRDefault="00367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9BBF6" w14:textId="77777777" w:rsidR="00367414" w:rsidRDefault="00367414"/>
  </w:footnote>
  <w:footnote w:type="continuationSeparator" w:id="0">
    <w:p w14:paraId="69EBC155" w14:textId="77777777" w:rsidR="00367414" w:rsidRDefault="00367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538C1" w14:textId="77777777" w:rsidR="00ED3A2B" w:rsidRDefault="00ED3A2B">
    <w:pPr>
      <w:framePr w:wrap="auto" w:vAnchor="text" w:hAnchor="margin" w:xAlign="right" w:y="1"/>
    </w:pPr>
    <w:r>
      <w:fldChar w:fldCharType="begin"/>
    </w:r>
    <w:r>
      <w:instrText xml:space="preserve">PAGE  </w:instrText>
    </w:r>
    <w:r>
      <w:fldChar w:fldCharType="separate"/>
    </w:r>
    <w:r>
      <w:rPr>
        <w:noProof/>
      </w:rPr>
      <w:t>1</w:t>
    </w:r>
    <w:r>
      <w:fldChar w:fldCharType="end"/>
    </w:r>
  </w:p>
  <w:p w14:paraId="65FF0334" w14:textId="77777777" w:rsidR="00ED3A2B" w:rsidRDefault="00ED3A2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B261A4"/>
    <w:multiLevelType w:val="hybridMultilevel"/>
    <w:tmpl w:val="E85CD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10B50"/>
    <w:multiLevelType w:val="hybridMultilevel"/>
    <w:tmpl w:val="4C0E2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797C6C"/>
    <w:multiLevelType w:val="hybridMultilevel"/>
    <w:tmpl w:val="D0E8F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5A2CBA"/>
    <w:multiLevelType w:val="hybridMultilevel"/>
    <w:tmpl w:val="51106804"/>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5" w15:restartNumberingAfterBreak="0">
    <w:nsid w:val="232C7BCD"/>
    <w:multiLevelType w:val="hybridMultilevel"/>
    <w:tmpl w:val="8F787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9836DF"/>
    <w:multiLevelType w:val="hybridMultilevel"/>
    <w:tmpl w:val="88F0FB82"/>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7" w15:restartNumberingAfterBreak="0">
    <w:nsid w:val="39303410"/>
    <w:multiLevelType w:val="hybridMultilevel"/>
    <w:tmpl w:val="344E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9" w15:restartNumberingAfterBreak="0">
    <w:nsid w:val="46DF174D"/>
    <w:multiLevelType w:val="hybridMultilevel"/>
    <w:tmpl w:val="0EC61A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A119A7"/>
    <w:multiLevelType w:val="hybridMultilevel"/>
    <w:tmpl w:val="8E689F80"/>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11" w15:restartNumberingAfterBreak="0">
    <w:nsid w:val="54DA7353"/>
    <w:multiLevelType w:val="hybridMultilevel"/>
    <w:tmpl w:val="2BCED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222282"/>
    <w:multiLevelType w:val="hybridMultilevel"/>
    <w:tmpl w:val="2BEC8334"/>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13" w15:restartNumberingAfterBreak="0">
    <w:nsid w:val="65D15F12"/>
    <w:multiLevelType w:val="hybridMultilevel"/>
    <w:tmpl w:val="F9084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660278"/>
    <w:multiLevelType w:val="hybridMultilevel"/>
    <w:tmpl w:val="0EC61A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6644C7"/>
    <w:multiLevelType w:val="hybridMultilevel"/>
    <w:tmpl w:val="CC78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1F17DF"/>
    <w:multiLevelType w:val="hybridMultilevel"/>
    <w:tmpl w:val="1730E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0630D0"/>
    <w:multiLevelType w:val="hybridMultilevel"/>
    <w:tmpl w:val="6F2E9CD8"/>
    <w:lvl w:ilvl="0" w:tplc="0F767358">
      <w:numFmt w:val="bullet"/>
      <w:lvlText w:val="-"/>
      <w:lvlJc w:val="left"/>
      <w:pPr>
        <w:ind w:left="772" w:hanging="360"/>
      </w:pPr>
      <w:rPr>
        <w:rFonts w:ascii="Times New Roman" w:eastAsia="Times New Roman" w:hAnsi="Times New Roman" w:cs="Times New Roman" w:hint="default"/>
      </w:rPr>
    </w:lvl>
    <w:lvl w:ilvl="1" w:tplc="08090003" w:tentative="1">
      <w:start w:val="1"/>
      <w:numFmt w:val="bullet"/>
      <w:lvlText w:val="o"/>
      <w:lvlJc w:val="left"/>
      <w:pPr>
        <w:ind w:left="1492" w:hanging="360"/>
      </w:pPr>
      <w:rPr>
        <w:rFonts w:ascii="Courier New" w:hAnsi="Courier New" w:cs="Courier New" w:hint="default"/>
      </w:rPr>
    </w:lvl>
    <w:lvl w:ilvl="2" w:tplc="08090005" w:tentative="1">
      <w:start w:val="1"/>
      <w:numFmt w:val="bullet"/>
      <w:lvlText w:val=""/>
      <w:lvlJc w:val="left"/>
      <w:pPr>
        <w:ind w:left="2212" w:hanging="360"/>
      </w:pPr>
      <w:rPr>
        <w:rFonts w:ascii="Wingdings" w:hAnsi="Wingdings" w:hint="default"/>
      </w:rPr>
    </w:lvl>
    <w:lvl w:ilvl="3" w:tplc="08090001" w:tentative="1">
      <w:start w:val="1"/>
      <w:numFmt w:val="bullet"/>
      <w:lvlText w:val=""/>
      <w:lvlJc w:val="left"/>
      <w:pPr>
        <w:ind w:left="2932" w:hanging="360"/>
      </w:pPr>
      <w:rPr>
        <w:rFonts w:ascii="Symbol" w:hAnsi="Symbol" w:hint="default"/>
      </w:rPr>
    </w:lvl>
    <w:lvl w:ilvl="4" w:tplc="08090003" w:tentative="1">
      <w:start w:val="1"/>
      <w:numFmt w:val="bullet"/>
      <w:lvlText w:val="o"/>
      <w:lvlJc w:val="left"/>
      <w:pPr>
        <w:ind w:left="3652" w:hanging="360"/>
      </w:pPr>
      <w:rPr>
        <w:rFonts w:ascii="Courier New" w:hAnsi="Courier New" w:cs="Courier New" w:hint="default"/>
      </w:rPr>
    </w:lvl>
    <w:lvl w:ilvl="5" w:tplc="08090005" w:tentative="1">
      <w:start w:val="1"/>
      <w:numFmt w:val="bullet"/>
      <w:lvlText w:val=""/>
      <w:lvlJc w:val="left"/>
      <w:pPr>
        <w:ind w:left="4372" w:hanging="360"/>
      </w:pPr>
      <w:rPr>
        <w:rFonts w:ascii="Wingdings" w:hAnsi="Wingdings" w:hint="default"/>
      </w:rPr>
    </w:lvl>
    <w:lvl w:ilvl="6" w:tplc="08090001" w:tentative="1">
      <w:start w:val="1"/>
      <w:numFmt w:val="bullet"/>
      <w:lvlText w:val=""/>
      <w:lvlJc w:val="left"/>
      <w:pPr>
        <w:ind w:left="5092" w:hanging="360"/>
      </w:pPr>
      <w:rPr>
        <w:rFonts w:ascii="Symbol" w:hAnsi="Symbol" w:hint="default"/>
      </w:rPr>
    </w:lvl>
    <w:lvl w:ilvl="7" w:tplc="08090003" w:tentative="1">
      <w:start w:val="1"/>
      <w:numFmt w:val="bullet"/>
      <w:lvlText w:val="o"/>
      <w:lvlJc w:val="left"/>
      <w:pPr>
        <w:ind w:left="5812" w:hanging="360"/>
      </w:pPr>
      <w:rPr>
        <w:rFonts w:ascii="Courier New" w:hAnsi="Courier New" w:cs="Courier New" w:hint="default"/>
      </w:rPr>
    </w:lvl>
    <w:lvl w:ilvl="8" w:tplc="08090005" w:tentative="1">
      <w:start w:val="1"/>
      <w:numFmt w:val="bullet"/>
      <w:lvlText w:val=""/>
      <w:lvlJc w:val="left"/>
      <w:pPr>
        <w:ind w:left="6532" w:hanging="360"/>
      </w:pPr>
      <w:rPr>
        <w:rFonts w:ascii="Wingdings" w:hAnsi="Wingdings" w:hint="default"/>
      </w:rPr>
    </w:lvl>
  </w:abstractNum>
  <w:abstractNum w:abstractNumId="18" w15:restartNumberingAfterBreak="0">
    <w:nsid w:val="783B327D"/>
    <w:multiLevelType w:val="hybridMultilevel"/>
    <w:tmpl w:val="6A12AA4A"/>
    <w:lvl w:ilvl="0" w:tplc="08090001">
      <w:start w:val="1"/>
      <w:numFmt w:val="bullet"/>
      <w:lvlText w:val=""/>
      <w:lvlJc w:val="left"/>
      <w:pPr>
        <w:ind w:left="966" w:hanging="360"/>
      </w:pPr>
      <w:rPr>
        <w:rFonts w:ascii="Symbol" w:hAnsi="Symbol" w:hint="default"/>
      </w:rPr>
    </w:lvl>
    <w:lvl w:ilvl="1" w:tplc="08090003" w:tentative="1">
      <w:start w:val="1"/>
      <w:numFmt w:val="bullet"/>
      <w:lvlText w:val="o"/>
      <w:lvlJc w:val="left"/>
      <w:pPr>
        <w:ind w:left="1686" w:hanging="360"/>
      </w:pPr>
      <w:rPr>
        <w:rFonts w:ascii="Courier New" w:hAnsi="Courier New" w:cs="Courier New" w:hint="default"/>
      </w:rPr>
    </w:lvl>
    <w:lvl w:ilvl="2" w:tplc="08090005" w:tentative="1">
      <w:start w:val="1"/>
      <w:numFmt w:val="bullet"/>
      <w:lvlText w:val=""/>
      <w:lvlJc w:val="left"/>
      <w:pPr>
        <w:ind w:left="2406" w:hanging="360"/>
      </w:pPr>
      <w:rPr>
        <w:rFonts w:ascii="Wingdings" w:hAnsi="Wingdings" w:hint="default"/>
      </w:rPr>
    </w:lvl>
    <w:lvl w:ilvl="3" w:tplc="08090001" w:tentative="1">
      <w:start w:val="1"/>
      <w:numFmt w:val="bullet"/>
      <w:lvlText w:val=""/>
      <w:lvlJc w:val="left"/>
      <w:pPr>
        <w:ind w:left="3126" w:hanging="360"/>
      </w:pPr>
      <w:rPr>
        <w:rFonts w:ascii="Symbol" w:hAnsi="Symbol" w:hint="default"/>
      </w:rPr>
    </w:lvl>
    <w:lvl w:ilvl="4" w:tplc="08090003" w:tentative="1">
      <w:start w:val="1"/>
      <w:numFmt w:val="bullet"/>
      <w:lvlText w:val="o"/>
      <w:lvlJc w:val="left"/>
      <w:pPr>
        <w:ind w:left="3846" w:hanging="360"/>
      </w:pPr>
      <w:rPr>
        <w:rFonts w:ascii="Courier New" w:hAnsi="Courier New" w:cs="Courier New" w:hint="default"/>
      </w:rPr>
    </w:lvl>
    <w:lvl w:ilvl="5" w:tplc="08090005" w:tentative="1">
      <w:start w:val="1"/>
      <w:numFmt w:val="bullet"/>
      <w:lvlText w:val=""/>
      <w:lvlJc w:val="left"/>
      <w:pPr>
        <w:ind w:left="4566" w:hanging="360"/>
      </w:pPr>
      <w:rPr>
        <w:rFonts w:ascii="Wingdings" w:hAnsi="Wingdings" w:hint="default"/>
      </w:rPr>
    </w:lvl>
    <w:lvl w:ilvl="6" w:tplc="08090001" w:tentative="1">
      <w:start w:val="1"/>
      <w:numFmt w:val="bullet"/>
      <w:lvlText w:val=""/>
      <w:lvlJc w:val="left"/>
      <w:pPr>
        <w:ind w:left="5286" w:hanging="360"/>
      </w:pPr>
      <w:rPr>
        <w:rFonts w:ascii="Symbol" w:hAnsi="Symbol" w:hint="default"/>
      </w:rPr>
    </w:lvl>
    <w:lvl w:ilvl="7" w:tplc="08090003" w:tentative="1">
      <w:start w:val="1"/>
      <w:numFmt w:val="bullet"/>
      <w:lvlText w:val="o"/>
      <w:lvlJc w:val="left"/>
      <w:pPr>
        <w:ind w:left="6006" w:hanging="360"/>
      </w:pPr>
      <w:rPr>
        <w:rFonts w:ascii="Courier New" w:hAnsi="Courier New" w:cs="Courier New" w:hint="default"/>
      </w:rPr>
    </w:lvl>
    <w:lvl w:ilvl="8" w:tplc="08090005" w:tentative="1">
      <w:start w:val="1"/>
      <w:numFmt w:val="bullet"/>
      <w:lvlText w:val=""/>
      <w:lvlJc w:val="left"/>
      <w:pPr>
        <w:ind w:left="6726" w:hanging="360"/>
      </w:pPr>
      <w:rPr>
        <w:rFonts w:ascii="Wingdings" w:hAnsi="Wingdings" w:hint="default"/>
      </w:rPr>
    </w:lvl>
  </w:abstractNum>
  <w:num w:numId="1">
    <w:abstractNumId w:val="0"/>
  </w:num>
  <w:num w:numId="2">
    <w:abstractNumId w:val="8"/>
  </w:num>
  <w:num w:numId="3">
    <w:abstractNumId w:val="17"/>
  </w:num>
  <w:num w:numId="4">
    <w:abstractNumId w:val="9"/>
  </w:num>
  <w:num w:numId="5">
    <w:abstractNumId w:val="6"/>
  </w:num>
  <w:num w:numId="6">
    <w:abstractNumId w:val="4"/>
  </w:num>
  <w:num w:numId="7">
    <w:abstractNumId w:val="12"/>
  </w:num>
  <w:num w:numId="8">
    <w:abstractNumId w:val="18"/>
  </w:num>
  <w:num w:numId="9">
    <w:abstractNumId w:val="16"/>
  </w:num>
  <w:num w:numId="10">
    <w:abstractNumId w:val="14"/>
  </w:num>
  <w:num w:numId="11">
    <w:abstractNumId w:val="15"/>
  </w:num>
  <w:num w:numId="12">
    <w:abstractNumId w:val="5"/>
  </w:num>
  <w:num w:numId="13">
    <w:abstractNumId w:val="7"/>
  </w:num>
  <w:num w:numId="14">
    <w:abstractNumId w:val="2"/>
  </w:num>
  <w:num w:numId="15">
    <w:abstractNumId w:val="1"/>
  </w:num>
  <w:num w:numId="16">
    <w:abstractNumId w:val="13"/>
  </w:num>
  <w:num w:numId="17">
    <w:abstractNumId w:val="11"/>
  </w:num>
  <w:num w:numId="18">
    <w:abstractNumId w:val="3"/>
  </w:num>
  <w:num w:numId="19">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UwtDAyMLAwtrA0MDJX0lEKTi0uzszPAykwqwUAAQrZ1iwAAAA="/>
  </w:docVars>
  <w:rsids>
    <w:rsidRoot w:val="009F4B45"/>
    <w:rsid w:val="0000206B"/>
    <w:rsid w:val="000168DA"/>
    <w:rsid w:val="00022D88"/>
    <w:rsid w:val="000419E9"/>
    <w:rsid w:val="00042B82"/>
    <w:rsid w:val="00042E13"/>
    <w:rsid w:val="00050D59"/>
    <w:rsid w:val="000719D8"/>
    <w:rsid w:val="0008229E"/>
    <w:rsid w:val="00087C18"/>
    <w:rsid w:val="000933ED"/>
    <w:rsid w:val="00095F72"/>
    <w:rsid w:val="000A00D5"/>
    <w:rsid w:val="000A0750"/>
    <w:rsid w:val="000A07FD"/>
    <w:rsid w:val="000A0C2F"/>
    <w:rsid w:val="000A168B"/>
    <w:rsid w:val="000A18E7"/>
    <w:rsid w:val="000B3980"/>
    <w:rsid w:val="000D2BDE"/>
    <w:rsid w:val="000E3666"/>
    <w:rsid w:val="000F5C93"/>
    <w:rsid w:val="00104BB0"/>
    <w:rsid w:val="0010794E"/>
    <w:rsid w:val="0011123C"/>
    <w:rsid w:val="00113F26"/>
    <w:rsid w:val="00117D78"/>
    <w:rsid w:val="0013354F"/>
    <w:rsid w:val="00143F2E"/>
    <w:rsid w:val="00144E72"/>
    <w:rsid w:val="00156D19"/>
    <w:rsid w:val="00160536"/>
    <w:rsid w:val="00167528"/>
    <w:rsid w:val="001768FF"/>
    <w:rsid w:val="001915D5"/>
    <w:rsid w:val="001920D8"/>
    <w:rsid w:val="001A26D3"/>
    <w:rsid w:val="001A60B1"/>
    <w:rsid w:val="001A7E1D"/>
    <w:rsid w:val="001B2686"/>
    <w:rsid w:val="001B36B1"/>
    <w:rsid w:val="001D3C20"/>
    <w:rsid w:val="001D3F70"/>
    <w:rsid w:val="001D6F4F"/>
    <w:rsid w:val="001E2BE9"/>
    <w:rsid w:val="001E7B7A"/>
    <w:rsid w:val="001F4C5C"/>
    <w:rsid w:val="00201E9C"/>
    <w:rsid w:val="00204478"/>
    <w:rsid w:val="002109AD"/>
    <w:rsid w:val="00210B87"/>
    <w:rsid w:val="00214E2E"/>
    <w:rsid w:val="00216141"/>
    <w:rsid w:val="00217186"/>
    <w:rsid w:val="00227E3F"/>
    <w:rsid w:val="00231A2A"/>
    <w:rsid w:val="002420B9"/>
    <w:rsid w:val="002434A1"/>
    <w:rsid w:val="00263943"/>
    <w:rsid w:val="00267B35"/>
    <w:rsid w:val="0028276B"/>
    <w:rsid w:val="00291E11"/>
    <w:rsid w:val="00293B6F"/>
    <w:rsid w:val="002A19E3"/>
    <w:rsid w:val="002E1F95"/>
    <w:rsid w:val="002F12E0"/>
    <w:rsid w:val="002F1A23"/>
    <w:rsid w:val="002F416C"/>
    <w:rsid w:val="002F5F78"/>
    <w:rsid w:val="002F7910"/>
    <w:rsid w:val="00301F19"/>
    <w:rsid w:val="003048D4"/>
    <w:rsid w:val="00311139"/>
    <w:rsid w:val="00314F82"/>
    <w:rsid w:val="00323376"/>
    <w:rsid w:val="003427CE"/>
    <w:rsid w:val="00342BE1"/>
    <w:rsid w:val="003461E8"/>
    <w:rsid w:val="00354BF9"/>
    <w:rsid w:val="00360269"/>
    <w:rsid w:val="003630F9"/>
    <w:rsid w:val="00367414"/>
    <w:rsid w:val="0037263C"/>
    <w:rsid w:val="0037551B"/>
    <w:rsid w:val="00377749"/>
    <w:rsid w:val="0038198B"/>
    <w:rsid w:val="00392DBA"/>
    <w:rsid w:val="0039683E"/>
    <w:rsid w:val="003A2359"/>
    <w:rsid w:val="003B5C76"/>
    <w:rsid w:val="003C3322"/>
    <w:rsid w:val="003C68C2"/>
    <w:rsid w:val="003D18B1"/>
    <w:rsid w:val="003D1EBF"/>
    <w:rsid w:val="003D4CAE"/>
    <w:rsid w:val="003E328F"/>
    <w:rsid w:val="003E4C54"/>
    <w:rsid w:val="003F26BD"/>
    <w:rsid w:val="003F52AD"/>
    <w:rsid w:val="003F7FE0"/>
    <w:rsid w:val="004048F5"/>
    <w:rsid w:val="00413860"/>
    <w:rsid w:val="0043144F"/>
    <w:rsid w:val="00431BFA"/>
    <w:rsid w:val="004353CF"/>
    <w:rsid w:val="004354C6"/>
    <w:rsid w:val="00451581"/>
    <w:rsid w:val="004631BC"/>
    <w:rsid w:val="00463DBA"/>
    <w:rsid w:val="00463F0B"/>
    <w:rsid w:val="00484761"/>
    <w:rsid w:val="00484DD5"/>
    <w:rsid w:val="00492B63"/>
    <w:rsid w:val="004A1B05"/>
    <w:rsid w:val="004A6795"/>
    <w:rsid w:val="004B558A"/>
    <w:rsid w:val="004B5E2E"/>
    <w:rsid w:val="004C1E16"/>
    <w:rsid w:val="004C2543"/>
    <w:rsid w:val="004D15CA"/>
    <w:rsid w:val="004D63D5"/>
    <w:rsid w:val="004E0DB2"/>
    <w:rsid w:val="004E3E4C"/>
    <w:rsid w:val="004F23A0"/>
    <w:rsid w:val="005003E3"/>
    <w:rsid w:val="0050103D"/>
    <w:rsid w:val="00504CC7"/>
    <w:rsid w:val="005052CD"/>
    <w:rsid w:val="00522916"/>
    <w:rsid w:val="005272A7"/>
    <w:rsid w:val="00531293"/>
    <w:rsid w:val="00535307"/>
    <w:rsid w:val="00541787"/>
    <w:rsid w:val="00546855"/>
    <w:rsid w:val="00550A26"/>
    <w:rsid w:val="00550BF5"/>
    <w:rsid w:val="005626BF"/>
    <w:rsid w:val="0056797A"/>
    <w:rsid w:val="00567A70"/>
    <w:rsid w:val="00581809"/>
    <w:rsid w:val="00581966"/>
    <w:rsid w:val="005929DE"/>
    <w:rsid w:val="005A19B6"/>
    <w:rsid w:val="005A2A15"/>
    <w:rsid w:val="005B6545"/>
    <w:rsid w:val="005C6EA6"/>
    <w:rsid w:val="005C7AB7"/>
    <w:rsid w:val="005D1B15"/>
    <w:rsid w:val="005D2824"/>
    <w:rsid w:val="005D4F1A"/>
    <w:rsid w:val="005D6F95"/>
    <w:rsid w:val="005D72BB"/>
    <w:rsid w:val="005E692F"/>
    <w:rsid w:val="0062114B"/>
    <w:rsid w:val="00623698"/>
    <w:rsid w:val="006257CA"/>
    <w:rsid w:val="00625E96"/>
    <w:rsid w:val="006424B6"/>
    <w:rsid w:val="00647C09"/>
    <w:rsid w:val="00651F2C"/>
    <w:rsid w:val="00652643"/>
    <w:rsid w:val="00656697"/>
    <w:rsid w:val="0066209D"/>
    <w:rsid w:val="00677C22"/>
    <w:rsid w:val="00685D0E"/>
    <w:rsid w:val="006928ED"/>
    <w:rsid w:val="00693D5D"/>
    <w:rsid w:val="00695482"/>
    <w:rsid w:val="006B4D60"/>
    <w:rsid w:val="006B7F03"/>
    <w:rsid w:val="006C7307"/>
    <w:rsid w:val="006D20E4"/>
    <w:rsid w:val="006E0A06"/>
    <w:rsid w:val="006F2796"/>
    <w:rsid w:val="006F5919"/>
    <w:rsid w:val="00706D9C"/>
    <w:rsid w:val="00725B45"/>
    <w:rsid w:val="00735879"/>
    <w:rsid w:val="0073657D"/>
    <w:rsid w:val="007530A3"/>
    <w:rsid w:val="0076355A"/>
    <w:rsid w:val="007707AB"/>
    <w:rsid w:val="00786EB2"/>
    <w:rsid w:val="007A133F"/>
    <w:rsid w:val="007A7D60"/>
    <w:rsid w:val="007B0C51"/>
    <w:rsid w:val="007C0E0A"/>
    <w:rsid w:val="007C4336"/>
    <w:rsid w:val="007F7AA6"/>
    <w:rsid w:val="00812AF3"/>
    <w:rsid w:val="0081663F"/>
    <w:rsid w:val="00823624"/>
    <w:rsid w:val="00826EAE"/>
    <w:rsid w:val="00832328"/>
    <w:rsid w:val="00837E47"/>
    <w:rsid w:val="00841FE3"/>
    <w:rsid w:val="008426C8"/>
    <w:rsid w:val="008518FE"/>
    <w:rsid w:val="0085659C"/>
    <w:rsid w:val="00864212"/>
    <w:rsid w:val="00872026"/>
    <w:rsid w:val="0087792E"/>
    <w:rsid w:val="00883EAF"/>
    <w:rsid w:val="00884C7E"/>
    <w:rsid w:val="00885258"/>
    <w:rsid w:val="008916FD"/>
    <w:rsid w:val="00893FC2"/>
    <w:rsid w:val="00895B7E"/>
    <w:rsid w:val="008A30C3"/>
    <w:rsid w:val="008A3C23"/>
    <w:rsid w:val="008C49CC"/>
    <w:rsid w:val="008D69E9"/>
    <w:rsid w:val="008E0645"/>
    <w:rsid w:val="008F594A"/>
    <w:rsid w:val="00904345"/>
    <w:rsid w:val="00904C7E"/>
    <w:rsid w:val="0091035B"/>
    <w:rsid w:val="009116CE"/>
    <w:rsid w:val="009123F2"/>
    <w:rsid w:val="00921423"/>
    <w:rsid w:val="00923CE5"/>
    <w:rsid w:val="009330DB"/>
    <w:rsid w:val="00943E3D"/>
    <w:rsid w:val="00967FBF"/>
    <w:rsid w:val="00974C40"/>
    <w:rsid w:val="009803FD"/>
    <w:rsid w:val="009A1F6E"/>
    <w:rsid w:val="009A423C"/>
    <w:rsid w:val="009A78CC"/>
    <w:rsid w:val="009B3D05"/>
    <w:rsid w:val="009B6572"/>
    <w:rsid w:val="009B7B61"/>
    <w:rsid w:val="009C7D17"/>
    <w:rsid w:val="009E27DC"/>
    <w:rsid w:val="009E484E"/>
    <w:rsid w:val="009E52D0"/>
    <w:rsid w:val="009F1D86"/>
    <w:rsid w:val="009F40FB"/>
    <w:rsid w:val="009F4B45"/>
    <w:rsid w:val="00A13D81"/>
    <w:rsid w:val="00A22FCB"/>
    <w:rsid w:val="00A25B3B"/>
    <w:rsid w:val="00A32B7D"/>
    <w:rsid w:val="00A35996"/>
    <w:rsid w:val="00A40127"/>
    <w:rsid w:val="00A472F1"/>
    <w:rsid w:val="00A50D0B"/>
    <w:rsid w:val="00A5237D"/>
    <w:rsid w:val="00A554A3"/>
    <w:rsid w:val="00A559ED"/>
    <w:rsid w:val="00A618BF"/>
    <w:rsid w:val="00A64F01"/>
    <w:rsid w:val="00A729CF"/>
    <w:rsid w:val="00A74995"/>
    <w:rsid w:val="00A758EA"/>
    <w:rsid w:val="00A86616"/>
    <w:rsid w:val="00A91937"/>
    <w:rsid w:val="00A9213E"/>
    <w:rsid w:val="00A9252F"/>
    <w:rsid w:val="00A9434E"/>
    <w:rsid w:val="00A95C50"/>
    <w:rsid w:val="00A95D20"/>
    <w:rsid w:val="00AA0DCF"/>
    <w:rsid w:val="00AB6044"/>
    <w:rsid w:val="00AB79A6"/>
    <w:rsid w:val="00AC4850"/>
    <w:rsid w:val="00AC673E"/>
    <w:rsid w:val="00AE4FE8"/>
    <w:rsid w:val="00AE560A"/>
    <w:rsid w:val="00AF40BB"/>
    <w:rsid w:val="00AF7B66"/>
    <w:rsid w:val="00B01F5E"/>
    <w:rsid w:val="00B16DB5"/>
    <w:rsid w:val="00B17B52"/>
    <w:rsid w:val="00B32540"/>
    <w:rsid w:val="00B47B59"/>
    <w:rsid w:val="00B53F81"/>
    <w:rsid w:val="00B55A33"/>
    <w:rsid w:val="00B56C2B"/>
    <w:rsid w:val="00B57C37"/>
    <w:rsid w:val="00B65BD3"/>
    <w:rsid w:val="00B7036E"/>
    <w:rsid w:val="00B70469"/>
    <w:rsid w:val="00B7123C"/>
    <w:rsid w:val="00B72DD8"/>
    <w:rsid w:val="00B72E09"/>
    <w:rsid w:val="00B82283"/>
    <w:rsid w:val="00B9338E"/>
    <w:rsid w:val="00B9446B"/>
    <w:rsid w:val="00BB25BF"/>
    <w:rsid w:val="00BC0E8F"/>
    <w:rsid w:val="00BC3860"/>
    <w:rsid w:val="00BD297C"/>
    <w:rsid w:val="00BD551A"/>
    <w:rsid w:val="00BD5D88"/>
    <w:rsid w:val="00BE0DA2"/>
    <w:rsid w:val="00BF0C69"/>
    <w:rsid w:val="00BF629B"/>
    <w:rsid w:val="00BF655C"/>
    <w:rsid w:val="00C04A43"/>
    <w:rsid w:val="00C075EF"/>
    <w:rsid w:val="00C11E83"/>
    <w:rsid w:val="00C129D3"/>
    <w:rsid w:val="00C227D1"/>
    <w:rsid w:val="00C2378A"/>
    <w:rsid w:val="00C24674"/>
    <w:rsid w:val="00C268A9"/>
    <w:rsid w:val="00C371A2"/>
    <w:rsid w:val="00C378A1"/>
    <w:rsid w:val="00C43104"/>
    <w:rsid w:val="00C621D6"/>
    <w:rsid w:val="00C7154C"/>
    <w:rsid w:val="00C75907"/>
    <w:rsid w:val="00C82D86"/>
    <w:rsid w:val="00C85598"/>
    <w:rsid w:val="00C907C9"/>
    <w:rsid w:val="00C93104"/>
    <w:rsid w:val="00C96E07"/>
    <w:rsid w:val="00CB1273"/>
    <w:rsid w:val="00CB35E6"/>
    <w:rsid w:val="00CB4B8D"/>
    <w:rsid w:val="00CC0DDA"/>
    <w:rsid w:val="00CD47D9"/>
    <w:rsid w:val="00CD684F"/>
    <w:rsid w:val="00CE4103"/>
    <w:rsid w:val="00CE6D94"/>
    <w:rsid w:val="00CF511A"/>
    <w:rsid w:val="00D028F1"/>
    <w:rsid w:val="00D06623"/>
    <w:rsid w:val="00D14C6B"/>
    <w:rsid w:val="00D432FB"/>
    <w:rsid w:val="00D5536F"/>
    <w:rsid w:val="00D56935"/>
    <w:rsid w:val="00D716BA"/>
    <w:rsid w:val="00D758C6"/>
    <w:rsid w:val="00D7612F"/>
    <w:rsid w:val="00D90C10"/>
    <w:rsid w:val="00D92E96"/>
    <w:rsid w:val="00DA258C"/>
    <w:rsid w:val="00DA4345"/>
    <w:rsid w:val="00DB2A0E"/>
    <w:rsid w:val="00DC5F65"/>
    <w:rsid w:val="00DD3A7A"/>
    <w:rsid w:val="00DE07FA"/>
    <w:rsid w:val="00DE20DB"/>
    <w:rsid w:val="00DF2DDE"/>
    <w:rsid w:val="00DF77C8"/>
    <w:rsid w:val="00E01667"/>
    <w:rsid w:val="00E26A1B"/>
    <w:rsid w:val="00E31DEC"/>
    <w:rsid w:val="00E36209"/>
    <w:rsid w:val="00E3795F"/>
    <w:rsid w:val="00E37AF9"/>
    <w:rsid w:val="00E420BB"/>
    <w:rsid w:val="00E50DF6"/>
    <w:rsid w:val="00E5625C"/>
    <w:rsid w:val="00E56556"/>
    <w:rsid w:val="00E6336D"/>
    <w:rsid w:val="00E6366C"/>
    <w:rsid w:val="00E65A9F"/>
    <w:rsid w:val="00E744DA"/>
    <w:rsid w:val="00E83B67"/>
    <w:rsid w:val="00E965C5"/>
    <w:rsid w:val="00E96A3A"/>
    <w:rsid w:val="00E97402"/>
    <w:rsid w:val="00E97B99"/>
    <w:rsid w:val="00E97B9B"/>
    <w:rsid w:val="00EA60AF"/>
    <w:rsid w:val="00EB2E9D"/>
    <w:rsid w:val="00EB57FB"/>
    <w:rsid w:val="00EB7C40"/>
    <w:rsid w:val="00EB7C54"/>
    <w:rsid w:val="00EC4A1C"/>
    <w:rsid w:val="00EC5D5E"/>
    <w:rsid w:val="00ED1E14"/>
    <w:rsid w:val="00ED3A2B"/>
    <w:rsid w:val="00ED6567"/>
    <w:rsid w:val="00EE6FFC"/>
    <w:rsid w:val="00EF10AC"/>
    <w:rsid w:val="00EF4701"/>
    <w:rsid w:val="00EF564E"/>
    <w:rsid w:val="00F01D56"/>
    <w:rsid w:val="00F12398"/>
    <w:rsid w:val="00F14C53"/>
    <w:rsid w:val="00F22198"/>
    <w:rsid w:val="00F33D49"/>
    <w:rsid w:val="00F3481E"/>
    <w:rsid w:val="00F46902"/>
    <w:rsid w:val="00F46FF9"/>
    <w:rsid w:val="00F52004"/>
    <w:rsid w:val="00F577F6"/>
    <w:rsid w:val="00F65266"/>
    <w:rsid w:val="00F73B9E"/>
    <w:rsid w:val="00F751E1"/>
    <w:rsid w:val="00F90236"/>
    <w:rsid w:val="00F92F29"/>
    <w:rsid w:val="00F932B6"/>
    <w:rsid w:val="00FA519E"/>
    <w:rsid w:val="00FB248D"/>
    <w:rsid w:val="00FC0B7B"/>
    <w:rsid w:val="00FC0FC5"/>
    <w:rsid w:val="00FD347F"/>
    <w:rsid w:val="00FF1646"/>
    <w:rsid w:val="00FF3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A666B0"/>
  <w15:chartTrackingRefBased/>
  <w15:docId w15:val="{EF4BFFC3-1845-489F-872F-AB6A98F8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AC673E"/>
    <w:pPr>
      <w:ind w:left="720"/>
      <w:contextualSpacing/>
    </w:pPr>
  </w:style>
  <w:style w:type="character" w:customStyle="1" w:styleId="instancename">
    <w:name w:val="instancename"/>
    <w:basedOn w:val="DefaultParagraphFont"/>
    <w:rsid w:val="0073657D"/>
  </w:style>
  <w:style w:type="character" w:customStyle="1" w:styleId="accesshide">
    <w:name w:val="accesshide"/>
    <w:basedOn w:val="DefaultParagraphFont"/>
    <w:rsid w:val="0073657D"/>
  </w:style>
  <w:style w:type="character" w:customStyle="1" w:styleId="resourcelinkdetails">
    <w:name w:val="resourcelinkdetails"/>
    <w:basedOn w:val="DefaultParagraphFont"/>
    <w:rsid w:val="0073657D"/>
  </w:style>
  <w:style w:type="character" w:customStyle="1" w:styleId="normaltextrun">
    <w:name w:val="normaltextrun"/>
    <w:basedOn w:val="DefaultParagraphFont"/>
    <w:rsid w:val="00156D19"/>
  </w:style>
  <w:style w:type="paragraph" w:styleId="EndnoteText">
    <w:name w:val="endnote text"/>
    <w:basedOn w:val="Normal"/>
    <w:link w:val="EndnoteTextChar"/>
    <w:rsid w:val="00293B6F"/>
  </w:style>
  <w:style w:type="character" w:customStyle="1" w:styleId="EndnoteTextChar">
    <w:name w:val="Endnote Text Char"/>
    <w:basedOn w:val="DefaultParagraphFont"/>
    <w:link w:val="EndnoteText"/>
    <w:rsid w:val="00293B6F"/>
  </w:style>
  <w:style w:type="character" w:styleId="EndnoteReference">
    <w:name w:val="endnote reference"/>
    <w:basedOn w:val="DefaultParagraphFont"/>
    <w:rsid w:val="00293B6F"/>
    <w:rPr>
      <w:vertAlign w:val="superscript"/>
    </w:rPr>
  </w:style>
  <w:style w:type="paragraph" w:styleId="Caption">
    <w:name w:val="caption"/>
    <w:basedOn w:val="Normal"/>
    <w:next w:val="Normal"/>
    <w:unhideWhenUsed/>
    <w:qFormat/>
    <w:rsid w:val="000A07FD"/>
    <w:pPr>
      <w:spacing w:after="200"/>
    </w:pPr>
    <w:rPr>
      <w:i/>
      <w:iCs/>
      <w:color w:val="44546A" w:themeColor="text2"/>
      <w:sz w:val="18"/>
      <w:szCs w:val="18"/>
    </w:rPr>
  </w:style>
  <w:style w:type="paragraph" w:styleId="NormalWeb">
    <w:name w:val="Normal (Web)"/>
    <w:basedOn w:val="Normal"/>
    <w:uiPriority w:val="99"/>
    <w:unhideWhenUsed/>
    <w:rsid w:val="000A07FD"/>
    <w:pPr>
      <w:spacing w:before="100" w:beforeAutospacing="1" w:after="100" w:afterAutospacing="1"/>
    </w:pPr>
    <w:rPr>
      <w:sz w:val="24"/>
      <w:szCs w:val="24"/>
      <w:lang w:val="en-GB" w:eastAsia="en-GB"/>
    </w:rPr>
  </w:style>
  <w:style w:type="character" w:styleId="UnresolvedMention">
    <w:name w:val="Unresolved Mention"/>
    <w:basedOn w:val="DefaultParagraphFont"/>
    <w:uiPriority w:val="99"/>
    <w:semiHidden/>
    <w:unhideWhenUsed/>
    <w:rsid w:val="005C7AB7"/>
    <w:rPr>
      <w:color w:val="605E5C"/>
      <w:shd w:val="clear" w:color="auto" w:fill="E1DFDD"/>
    </w:rPr>
  </w:style>
  <w:style w:type="paragraph" w:styleId="TOCHeading">
    <w:name w:val="TOC Heading"/>
    <w:basedOn w:val="Heading1"/>
    <w:next w:val="Normal"/>
    <w:uiPriority w:val="39"/>
    <w:unhideWhenUsed/>
    <w:qFormat/>
    <w:rsid w:val="0038198B"/>
    <w:pPr>
      <w:keepLines/>
      <w:numPr>
        <w:numId w:val="0"/>
      </w:numPr>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38198B"/>
    <w:pPr>
      <w:spacing w:after="100"/>
    </w:pPr>
  </w:style>
  <w:style w:type="paragraph" w:styleId="TOC2">
    <w:name w:val="toc 2"/>
    <w:basedOn w:val="Normal"/>
    <w:next w:val="Normal"/>
    <w:autoRedefine/>
    <w:uiPriority w:val="39"/>
    <w:rsid w:val="0038198B"/>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59450423">
      <w:bodyDiv w:val="1"/>
      <w:marLeft w:val="0"/>
      <w:marRight w:val="0"/>
      <w:marTop w:val="0"/>
      <w:marBottom w:val="0"/>
      <w:divBdr>
        <w:top w:val="none" w:sz="0" w:space="0" w:color="auto"/>
        <w:left w:val="none" w:sz="0" w:space="0" w:color="auto"/>
        <w:bottom w:val="none" w:sz="0" w:space="0" w:color="auto"/>
        <w:right w:val="none" w:sz="0" w:space="0" w:color="auto"/>
      </w:divBdr>
    </w:div>
    <w:div w:id="1655404146">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2C908-61A8-462B-A8A8-9E1A4AAFA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2942</TotalTime>
  <Pages>14</Pages>
  <Words>5328</Words>
  <Characters>30372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35629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(s) Chris Holland</cp:lastModifiedBy>
  <cp:revision>21</cp:revision>
  <cp:lastPrinted>2019-01-04T18:25:00Z</cp:lastPrinted>
  <dcterms:created xsi:type="dcterms:W3CDTF">2021-05-13T18:07:00Z</dcterms:created>
  <dcterms:modified xsi:type="dcterms:W3CDTF">2021-05-24T10:28:00Z</dcterms:modified>
</cp:coreProperties>
</file>